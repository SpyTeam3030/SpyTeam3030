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A90" w:rsidRDefault="00413D0C" w:rsidP="001D1871">
      <w:pPr>
        <w:pStyle w:val="Heading1"/>
        <w:ind w:right="0"/>
        <w:jc w:val="center"/>
      </w:pPr>
      <w:bookmarkStart w:id="0" w:name="_Toc445903596"/>
      <w:bookmarkStart w:id="1" w:name="_Toc502043504"/>
      <w:bookmarkStart w:id="2" w:name="_Toc507323329"/>
      <w:bookmarkStart w:id="3" w:name="_Toc507993578"/>
      <w:bookmarkStart w:id="4" w:name="_Toc508446101"/>
      <w:bookmarkStart w:id="5" w:name="_Toc508446238"/>
      <w:bookmarkStart w:id="6" w:name="_Toc508446513"/>
      <w:proofErr w:type="spellStart"/>
      <w:r>
        <w:t>SpyT</w:t>
      </w:r>
      <w:r w:rsidR="00E710E5">
        <w:t>eam</w:t>
      </w:r>
      <w:proofErr w:type="spellEnd"/>
      <w:r w:rsidR="00E710E5">
        <w:t xml:space="preserve"> 3030</w:t>
      </w:r>
      <w:bookmarkEnd w:id="0"/>
    </w:p>
    <w:p w:rsidR="00852D43" w:rsidRPr="00852D43" w:rsidRDefault="00852D43" w:rsidP="00852D43">
      <w:pPr>
        <w:pStyle w:val="Heading5"/>
        <w:ind w:left="0"/>
        <w:jc w:val="center"/>
      </w:pPr>
      <w:bookmarkStart w:id="7" w:name="_Toc444015478"/>
      <w:bookmarkStart w:id="8" w:name="_Toc445903597"/>
      <w:r>
        <w:t>(Working Title)</w:t>
      </w:r>
      <w:bookmarkEnd w:id="7"/>
      <w:bookmarkEnd w:id="8"/>
    </w:p>
    <w:p w:rsidR="005E3A90" w:rsidRDefault="005E3A90"/>
    <w:p w:rsidR="005E3A90" w:rsidRDefault="005E3A90"/>
    <w:bookmarkEnd w:id="1"/>
    <w:bookmarkEnd w:id="2"/>
    <w:bookmarkEnd w:id="3"/>
    <w:bookmarkEnd w:id="4"/>
    <w:bookmarkEnd w:id="5"/>
    <w:bookmarkEnd w:id="6"/>
    <w:p w:rsidR="009124D0" w:rsidRDefault="005E3A90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</w:rPr>
      </w:pPr>
      <w:r>
        <w:fldChar w:fldCharType="begin"/>
      </w:r>
      <w:r>
        <w:instrText xml:space="preserve"> TOC \o "1-6" \h \z </w:instrText>
      </w:r>
      <w:r>
        <w:fldChar w:fldCharType="separate"/>
      </w:r>
      <w:hyperlink w:anchor="_Toc445903596" w:history="1">
        <w:r w:rsidR="009124D0" w:rsidRPr="0021711B">
          <w:rPr>
            <w:rStyle w:val="Hyperlink"/>
            <w:noProof/>
          </w:rPr>
          <w:t>SpyTeam 3030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_Toc445903596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1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5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597" w:history="1">
        <w:r w:rsidR="009124D0" w:rsidRPr="0021711B">
          <w:rPr>
            <w:rStyle w:val="Hyperlink"/>
            <w:noProof/>
          </w:rPr>
          <w:t>(Working Title)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_Toc445903597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1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598" w:history="1">
        <w:r w:rsidR="009124D0" w:rsidRPr="0021711B">
          <w:rPr>
            <w:rStyle w:val="Hyperlink"/>
            <w:noProof/>
          </w:rPr>
          <w:t>Summary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_Toc445903598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2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599" w:history="1">
        <w:r w:rsidR="009124D0" w:rsidRPr="0021711B">
          <w:rPr>
            <w:rStyle w:val="Hyperlink"/>
            <w:noProof/>
          </w:rPr>
          <w:t>Game Goals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_Toc445903599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2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600" w:history="1">
        <w:r w:rsidR="009124D0" w:rsidRPr="0021711B">
          <w:rPr>
            <w:rStyle w:val="Hyperlink"/>
            <w:noProof/>
          </w:rPr>
          <w:t>Key Features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_Toc445903600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2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601" w:history="1">
        <w:r w:rsidR="009124D0" w:rsidRPr="0021711B">
          <w:rPr>
            <w:rStyle w:val="Hyperlink"/>
            <w:noProof/>
          </w:rPr>
          <w:t>Target Audience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_Toc445903601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2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602" w:history="1">
        <w:r w:rsidR="009124D0" w:rsidRPr="0021711B">
          <w:rPr>
            <w:rStyle w:val="Hyperlink"/>
            <w:noProof/>
          </w:rPr>
          <w:t>Game &amp; Platform Structure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_Toc445903602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3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603" w:history="1">
        <w:r w:rsidR="009124D0" w:rsidRPr="0021711B">
          <w:rPr>
            <w:rStyle w:val="Hyperlink"/>
            <w:noProof/>
          </w:rPr>
          <w:t>Main Characters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_Toc445903603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4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604" w:history="1">
        <w:r w:rsidR="009124D0" w:rsidRPr="0021711B">
          <w:rPr>
            <w:rStyle w:val="Hyperlink"/>
            <w:noProof/>
          </w:rPr>
          <w:t>Art Direction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_Toc445903604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5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605" w:history="1">
        <w:r w:rsidR="009124D0" w:rsidRPr="0021711B">
          <w:rPr>
            <w:rStyle w:val="Hyperlink"/>
            <w:noProof/>
          </w:rPr>
          <w:t>Production Plan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_Toc445903605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7</w:t>
        </w:r>
        <w:r w:rsidR="009124D0">
          <w:rPr>
            <w:noProof/>
            <w:webHidden/>
          </w:rPr>
          <w:fldChar w:fldCharType="end"/>
        </w:r>
      </w:hyperlink>
    </w:p>
    <w:p w:rsidR="009124D0" w:rsidRDefault="004F6EC0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45903606" w:history="1">
        <w:r w:rsidR="009124D0" w:rsidRPr="0021711B">
          <w:rPr>
            <w:rStyle w:val="Hyperlink"/>
            <w:noProof/>
          </w:rPr>
          <w:t>Appendix I: Production Estimates</w:t>
        </w:r>
        <w:r w:rsidR="009124D0">
          <w:rPr>
            <w:noProof/>
            <w:webHidden/>
          </w:rPr>
          <w:tab/>
        </w:r>
        <w:r w:rsidR="009124D0">
          <w:rPr>
            <w:noProof/>
            <w:webHidden/>
          </w:rPr>
          <w:fldChar w:fldCharType="begin"/>
        </w:r>
        <w:r w:rsidR="009124D0">
          <w:rPr>
            <w:noProof/>
            <w:webHidden/>
          </w:rPr>
          <w:instrText xml:space="preserve"> PAGEREF _Toc445903606 \h </w:instrText>
        </w:r>
        <w:r w:rsidR="009124D0">
          <w:rPr>
            <w:noProof/>
            <w:webHidden/>
          </w:rPr>
        </w:r>
        <w:r w:rsidR="009124D0">
          <w:rPr>
            <w:noProof/>
            <w:webHidden/>
          </w:rPr>
          <w:fldChar w:fldCharType="separate"/>
        </w:r>
        <w:r w:rsidR="009124D0">
          <w:rPr>
            <w:noProof/>
            <w:webHidden/>
          </w:rPr>
          <w:t>7</w:t>
        </w:r>
        <w:r w:rsidR="009124D0">
          <w:rPr>
            <w:noProof/>
            <w:webHidden/>
          </w:rPr>
          <w:fldChar w:fldCharType="end"/>
        </w:r>
      </w:hyperlink>
    </w:p>
    <w:p w:rsidR="005E3A90" w:rsidRDefault="00F247F8">
      <w:pPr>
        <w:rPr>
          <w:b/>
        </w:rPr>
        <w:sectPr w:rsidR="005E3A90">
          <w:headerReference w:type="default" r:id="rId8"/>
          <w:footerReference w:type="default" r:id="rId9"/>
          <w:pgSz w:w="12240" w:h="15840"/>
          <w:pgMar w:top="1440" w:right="1800" w:bottom="1440" w:left="1800" w:header="720" w:footer="720" w:gutter="0"/>
          <w:cols w:space="720"/>
        </w:sect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D0CCD65" wp14:editId="62870EBF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486400" cy="918210"/>
            <wp:effectExtent l="0" t="0" r="0" b="0"/>
            <wp:wrapTight wrapText="bothSides">
              <wp:wrapPolygon edited="0">
                <wp:start x="450" y="4033"/>
                <wp:lineTo x="225" y="5378"/>
                <wp:lineTo x="150" y="17029"/>
                <wp:lineTo x="825" y="19270"/>
                <wp:lineTo x="2175" y="19270"/>
                <wp:lineTo x="2250" y="21062"/>
                <wp:lineTo x="13050" y="21062"/>
                <wp:lineTo x="13050" y="19270"/>
                <wp:lineTo x="18525" y="19270"/>
                <wp:lineTo x="21300" y="17029"/>
                <wp:lineTo x="21300" y="10755"/>
                <wp:lineTo x="21075" y="5826"/>
                <wp:lineTo x="20925" y="4033"/>
                <wp:lineTo x="450" y="403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yteam30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A90">
        <w:fldChar w:fldCharType="end"/>
      </w:r>
      <w:r w:rsidR="00224DF0" w:rsidRPr="00224DF0">
        <w:t xml:space="preserve">  </w:t>
      </w:r>
      <w:bookmarkStart w:id="9" w:name="_GoBack"/>
      <w:bookmarkEnd w:id="9"/>
    </w:p>
    <w:p w:rsidR="005E3A90" w:rsidRDefault="005E3A90"/>
    <w:p w:rsidR="005E3A90" w:rsidRDefault="005E3A90">
      <w:pPr>
        <w:pStyle w:val="Heading2"/>
      </w:pPr>
      <w:bookmarkStart w:id="10" w:name="_Toc507323330"/>
      <w:bookmarkStart w:id="11" w:name="_Toc507993579"/>
      <w:bookmarkStart w:id="12" w:name="_Toc508446102"/>
      <w:bookmarkStart w:id="13" w:name="_Toc508446239"/>
      <w:bookmarkStart w:id="14" w:name="_Toc508446514"/>
      <w:bookmarkStart w:id="15" w:name="_Toc445903598"/>
      <w:r>
        <w:t>Summary</w:t>
      </w:r>
      <w:bookmarkEnd w:id="10"/>
      <w:bookmarkEnd w:id="11"/>
      <w:bookmarkEnd w:id="12"/>
      <w:bookmarkEnd w:id="13"/>
      <w:bookmarkEnd w:id="14"/>
      <w:bookmarkEnd w:id="15"/>
    </w:p>
    <w:p w:rsidR="00413D0C" w:rsidRPr="00413D0C" w:rsidRDefault="00413D0C" w:rsidP="00413D0C">
      <w:bookmarkStart w:id="16" w:name="_Toc502043508"/>
      <w:proofErr w:type="spellStart"/>
      <w:r>
        <w:t>SpyT</w:t>
      </w:r>
      <w:r w:rsidR="003903F9">
        <w:t>eam</w:t>
      </w:r>
      <w:proofErr w:type="spellEnd"/>
      <w:r w:rsidR="003903F9">
        <w:t xml:space="preserve"> 3030 </w:t>
      </w:r>
      <w:r w:rsidR="006752AF">
        <w:t xml:space="preserve">is both a game and digital series. In the year 3030, </w:t>
      </w:r>
      <w:r>
        <w:t>t</w:t>
      </w:r>
      <w:r w:rsidRPr="00413D0C">
        <w:t xml:space="preserve">he planet is running low on natural resources due to the discovery of natural </w:t>
      </w:r>
      <w:proofErr w:type="spellStart"/>
      <w:r w:rsidRPr="00413D0C">
        <w:rPr>
          <w:i/>
          <w:iCs/>
        </w:rPr>
        <w:t>Telecrystals</w:t>
      </w:r>
      <w:proofErr w:type="spellEnd"/>
      <w:r w:rsidRPr="00413D0C">
        <w:t>… a source of infinite energy.</w:t>
      </w:r>
    </w:p>
    <w:p w:rsidR="00413D0C" w:rsidRDefault="00413D0C" w:rsidP="00413D0C"/>
    <w:p w:rsidR="00413D0C" w:rsidRPr="00413D0C" w:rsidRDefault="00413D0C" w:rsidP="00413D0C">
      <w:r w:rsidRPr="00413D0C">
        <w:t xml:space="preserve">In rare cases, some humans have developed </w:t>
      </w:r>
      <w:proofErr w:type="spellStart"/>
      <w:r w:rsidRPr="00413D0C">
        <w:rPr>
          <w:i/>
          <w:iCs/>
        </w:rPr>
        <w:t>Telesense</w:t>
      </w:r>
      <w:proofErr w:type="spellEnd"/>
      <w:r w:rsidRPr="00413D0C">
        <w:t xml:space="preserve"> – the power to control nature through telekinesis.</w:t>
      </w:r>
    </w:p>
    <w:p w:rsidR="00413D0C" w:rsidRDefault="00413D0C" w:rsidP="00413D0C"/>
    <w:p w:rsidR="00413D0C" w:rsidRPr="00413D0C" w:rsidRDefault="00413D0C" w:rsidP="00413D0C">
      <w:r w:rsidRPr="00413D0C">
        <w:t xml:space="preserve">Now, the King of the World needs a world-class team of scientists, engineers, athletes, and spies to become the next super-secret agency to defend the planet’s last natural resources against the evil </w:t>
      </w:r>
      <w:proofErr w:type="spellStart"/>
      <w:r w:rsidRPr="00413D0C">
        <w:t>Dethcorps</w:t>
      </w:r>
      <w:proofErr w:type="spellEnd"/>
      <w:r w:rsidRPr="00413D0C">
        <w:t>.</w:t>
      </w:r>
    </w:p>
    <w:p w:rsidR="005E3A90" w:rsidRDefault="005E3A90"/>
    <w:p w:rsidR="005E3A90" w:rsidRDefault="005E3A90">
      <w:pPr>
        <w:pStyle w:val="Heading2"/>
      </w:pPr>
      <w:bookmarkStart w:id="17" w:name="_Toc506781993"/>
      <w:bookmarkStart w:id="18" w:name="_Toc507323331"/>
      <w:bookmarkStart w:id="19" w:name="_Toc507993580"/>
      <w:bookmarkStart w:id="20" w:name="_Toc508446103"/>
      <w:bookmarkStart w:id="21" w:name="_Toc508446240"/>
      <w:bookmarkStart w:id="22" w:name="_Toc508446515"/>
      <w:bookmarkStart w:id="23" w:name="_Toc445903599"/>
      <w:r>
        <w:t>Game Goals</w:t>
      </w:r>
      <w:bookmarkEnd w:id="17"/>
      <w:bookmarkEnd w:id="18"/>
      <w:bookmarkEnd w:id="19"/>
      <w:bookmarkEnd w:id="20"/>
      <w:bookmarkEnd w:id="21"/>
      <w:bookmarkEnd w:id="22"/>
      <w:bookmarkEnd w:id="23"/>
    </w:p>
    <w:p w:rsidR="00413D0C" w:rsidRDefault="00413D0C" w:rsidP="00413D0C">
      <w:pPr>
        <w:numPr>
          <w:ilvl w:val="0"/>
          <w:numId w:val="2"/>
        </w:numPr>
      </w:pPr>
      <w:r>
        <w:t>Create a dual media platform that can be used for any game and any video content</w:t>
      </w:r>
      <w:r w:rsidR="0067314C">
        <w:t xml:space="preserve"> &amp; aggregate usage data.</w:t>
      </w:r>
    </w:p>
    <w:p w:rsidR="000E4634" w:rsidRDefault="000E4634" w:rsidP="000E4634">
      <w:pPr>
        <w:numPr>
          <w:ilvl w:val="0"/>
          <w:numId w:val="2"/>
        </w:numPr>
      </w:pPr>
      <w:r>
        <w:t>Learn the relationship between interactivity and linear story.</w:t>
      </w:r>
    </w:p>
    <w:p w:rsidR="005E3A90" w:rsidRDefault="00403842" w:rsidP="00623C68">
      <w:pPr>
        <w:numPr>
          <w:ilvl w:val="0"/>
          <w:numId w:val="2"/>
        </w:numPr>
      </w:pPr>
      <w:r>
        <w:t xml:space="preserve">Create a </w:t>
      </w:r>
      <w:r w:rsidR="001B6A5C">
        <w:t xml:space="preserve">short </w:t>
      </w:r>
      <w:r>
        <w:t>commercially</w:t>
      </w:r>
      <w:r w:rsidR="008F0C82">
        <w:t xml:space="preserve"> viable </w:t>
      </w:r>
      <w:r w:rsidR="0067314C">
        <w:t>MVP.</w:t>
      </w:r>
    </w:p>
    <w:p w:rsidR="00413D0C" w:rsidRDefault="00413D0C" w:rsidP="00623C68">
      <w:pPr>
        <w:numPr>
          <w:ilvl w:val="0"/>
          <w:numId w:val="2"/>
        </w:numPr>
      </w:pPr>
      <w:r>
        <w:t xml:space="preserve">Create a closer relationship between the </w:t>
      </w:r>
      <w:proofErr w:type="spellStart"/>
      <w:r>
        <w:t>GamePipe</w:t>
      </w:r>
      <w:proofErr w:type="spellEnd"/>
      <w:r>
        <w:t xml:space="preserve"> Lab and the School of Cinematic Arts</w:t>
      </w:r>
    </w:p>
    <w:p w:rsidR="00413D0C" w:rsidRDefault="00413D0C" w:rsidP="00623C68">
      <w:pPr>
        <w:numPr>
          <w:ilvl w:val="0"/>
          <w:numId w:val="2"/>
        </w:numPr>
      </w:pPr>
      <w:r>
        <w:t>Equity for any developer wanting to be on full time</w:t>
      </w:r>
    </w:p>
    <w:p w:rsidR="005E3A90" w:rsidRDefault="005E3A90">
      <w:pPr>
        <w:pStyle w:val="Heading2"/>
      </w:pPr>
      <w:bookmarkStart w:id="24" w:name="_Toc507323337"/>
      <w:bookmarkStart w:id="25" w:name="_Toc507993586"/>
      <w:bookmarkStart w:id="26" w:name="_Toc508446109"/>
      <w:bookmarkStart w:id="27" w:name="_Toc508446246"/>
      <w:bookmarkStart w:id="28" w:name="_Toc508446521"/>
      <w:bookmarkStart w:id="29" w:name="_Toc445903600"/>
      <w:r>
        <w:t>Key Features</w:t>
      </w:r>
      <w:bookmarkEnd w:id="24"/>
      <w:bookmarkEnd w:id="25"/>
      <w:bookmarkEnd w:id="26"/>
      <w:bookmarkEnd w:id="27"/>
      <w:bookmarkEnd w:id="28"/>
      <w:bookmarkEnd w:id="29"/>
    </w:p>
    <w:bookmarkEnd w:id="16"/>
    <w:p w:rsidR="00413D0C" w:rsidRDefault="0067314C" w:rsidP="00413D0C">
      <w:pPr>
        <w:numPr>
          <w:ilvl w:val="0"/>
          <w:numId w:val="3"/>
        </w:numPr>
      </w:pPr>
      <w:r>
        <w:t>Dual p</w:t>
      </w:r>
      <w:r w:rsidR="00413D0C">
        <w:t xml:space="preserve">latform for </w:t>
      </w:r>
      <w:r>
        <w:t xml:space="preserve">game &amp; </w:t>
      </w:r>
      <w:r w:rsidR="00785641">
        <w:t>digital</w:t>
      </w:r>
      <w:r>
        <w:t xml:space="preserve"> s</w:t>
      </w:r>
      <w:r w:rsidR="00413D0C">
        <w:t>how</w:t>
      </w:r>
    </w:p>
    <w:p w:rsidR="00413D0C" w:rsidRPr="00413D0C" w:rsidRDefault="00413D0C" w:rsidP="00413D0C">
      <w:pPr>
        <w:numPr>
          <w:ilvl w:val="0"/>
          <w:numId w:val="3"/>
        </w:numPr>
      </w:pPr>
      <w:r>
        <w:t>PC/Mobile</w:t>
      </w:r>
      <w:r w:rsidR="0067314C">
        <w:t>/Tablet</w:t>
      </w:r>
    </w:p>
    <w:p w:rsidR="00413D0C" w:rsidRPr="00413D0C" w:rsidRDefault="00413D0C" w:rsidP="00413D0C">
      <w:pPr>
        <w:numPr>
          <w:ilvl w:val="0"/>
          <w:numId w:val="3"/>
        </w:numPr>
      </w:pPr>
      <w:r w:rsidRPr="00413D0C">
        <w:rPr>
          <w:i/>
          <w:iCs/>
        </w:rPr>
        <w:t xml:space="preserve">League of Legends </w:t>
      </w:r>
      <w:r w:rsidRPr="00413D0C">
        <w:t xml:space="preserve">meets </w:t>
      </w:r>
      <w:r w:rsidRPr="00413D0C">
        <w:rPr>
          <w:i/>
          <w:iCs/>
        </w:rPr>
        <w:t>Hearthstone</w:t>
      </w:r>
      <w:r>
        <w:rPr>
          <w:i/>
          <w:iCs/>
        </w:rPr>
        <w:t xml:space="preserve"> (aka Clash Royale)</w:t>
      </w:r>
    </w:p>
    <w:p w:rsidR="00413D0C" w:rsidRPr="00413D0C" w:rsidRDefault="00413D0C" w:rsidP="00413D0C">
      <w:pPr>
        <w:numPr>
          <w:ilvl w:val="0"/>
          <w:numId w:val="3"/>
        </w:numPr>
      </w:pPr>
      <w:r>
        <w:rPr>
          <w:iCs/>
        </w:rPr>
        <w:t>Watching TV show unlocks in-game content</w:t>
      </w:r>
    </w:p>
    <w:p w:rsidR="00413D0C" w:rsidRPr="00413D0C" w:rsidRDefault="00413D0C" w:rsidP="00413D0C">
      <w:pPr>
        <w:numPr>
          <w:ilvl w:val="0"/>
          <w:numId w:val="3"/>
        </w:numPr>
      </w:pPr>
      <w:r w:rsidRPr="00413D0C">
        <w:t xml:space="preserve">Strategic deck building </w:t>
      </w:r>
      <w:r>
        <w:t>to enhance playability</w:t>
      </w:r>
    </w:p>
    <w:p w:rsidR="00413D0C" w:rsidRPr="00413D0C" w:rsidRDefault="00413D0C" w:rsidP="00413D0C">
      <w:pPr>
        <w:numPr>
          <w:ilvl w:val="0"/>
          <w:numId w:val="3"/>
        </w:numPr>
      </w:pPr>
      <w:r w:rsidRPr="00413D0C">
        <w:t>Sh</w:t>
      </w:r>
      <w:r>
        <w:t xml:space="preserve">ort matches tailored for mobile/tablet </w:t>
      </w:r>
      <w:r w:rsidRPr="00413D0C">
        <w:t>experience</w:t>
      </w:r>
    </w:p>
    <w:p w:rsidR="00623C68" w:rsidRDefault="00413D0C" w:rsidP="00413D0C">
      <w:pPr>
        <w:numPr>
          <w:ilvl w:val="0"/>
          <w:numId w:val="3"/>
        </w:numPr>
      </w:pPr>
      <w:r w:rsidRPr="00413D0C">
        <w:t>Earn in-game money to spend on upgrades to characters</w:t>
      </w:r>
    </w:p>
    <w:p w:rsidR="005E3A90" w:rsidRDefault="005E3A90">
      <w:pPr>
        <w:pStyle w:val="Heading2"/>
      </w:pPr>
      <w:bookmarkStart w:id="30" w:name="_Toc506782005"/>
      <w:bookmarkStart w:id="31" w:name="_Toc507323346"/>
      <w:bookmarkStart w:id="32" w:name="_Toc507993595"/>
      <w:bookmarkStart w:id="33" w:name="_Toc508446121"/>
      <w:bookmarkStart w:id="34" w:name="_Toc508446258"/>
      <w:bookmarkStart w:id="35" w:name="_Toc508446533"/>
      <w:bookmarkStart w:id="36" w:name="_Toc445903601"/>
      <w:r>
        <w:t>Target Audience</w:t>
      </w:r>
      <w:bookmarkEnd w:id="30"/>
      <w:bookmarkEnd w:id="31"/>
      <w:bookmarkEnd w:id="32"/>
      <w:bookmarkEnd w:id="33"/>
      <w:bookmarkEnd w:id="34"/>
      <w:bookmarkEnd w:id="35"/>
      <w:bookmarkEnd w:id="36"/>
      <w:r>
        <w:t xml:space="preserve"> </w:t>
      </w:r>
    </w:p>
    <w:p w:rsidR="00224DF0" w:rsidRDefault="00170DCA">
      <w:r>
        <w:rPr>
          <w:iCs/>
        </w:rPr>
        <w:t xml:space="preserve">The target audience </w:t>
      </w:r>
      <w:r w:rsidR="000F2C4F">
        <w:rPr>
          <w:iCs/>
        </w:rPr>
        <w:t xml:space="preserve">for </w:t>
      </w:r>
      <w:proofErr w:type="spellStart"/>
      <w:r w:rsidR="00413D0C">
        <w:rPr>
          <w:iCs/>
        </w:rPr>
        <w:t>Spyteam</w:t>
      </w:r>
      <w:proofErr w:type="spellEnd"/>
      <w:r w:rsidR="00413D0C">
        <w:rPr>
          <w:iCs/>
        </w:rPr>
        <w:t xml:space="preserve"> 3030</w:t>
      </w:r>
      <w:r w:rsidR="003C7F72">
        <w:rPr>
          <w:iCs/>
        </w:rPr>
        <w:t xml:space="preserve"> </w:t>
      </w:r>
      <w:r w:rsidR="00B63259">
        <w:rPr>
          <w:iCs/>
        </w:rPr>
        <w:t>is</w:t>
      </w:r>
      <w:r w:rsidR="003C7F72">
        <w:rPr>
          <w:iCs/>
        </w:rPr>
        <w:t xml:space="preserve"> a healthier mid-core version of the audience for </w:t>
      </w:r>
      <w:r w:rsidR="003C7F72" w:rsidRPr="003C7F72">
        <w:rPr>
          <w:i/>
          <w:iCs/>
        </w:rPr>
        <w:t>Clash Royale</w:t>
      </w:r>
      <w:r w:rsidR="003C7F72">
        <w:rPr>
          <w:i/>
          <w:iCs/>
        </w:rPr>
        <w:t>;</w:t>
      </w:r>
      <w:r w:rsidR="00413D0C">
        <w:rPr>
          <w:iCs/>
        </w:rPr>
        <w:t xml:space="preserve"> </w:t>
      </w:r>
      <w:r w:rsidR="000F2C4F">
        <w:rPr>
          <w:iCs/>
        </w:rPr>
        <w:t xml:space="preserve">any fan of </w:t>
      </w:r>
      <w:r w:rsidR="00413D0C">
        <w:rPr>
          <w:iCs/>
        </w:rPr>
        <w:t>strategy</w:t>
      </w:r>
      <w:r w:rsidR="003C7F72">
        <w:rPr>
          <w:iCs/>
        </w:rPr>
        <w:t xml:space="preserve"> card brawler</w:t>
      </w:r>
      <w:r w:rsidR="00413D0C">
        <w:rPr>
          <w:iCs/>
        </w:rPr>
        <w:t xml:space="preserve"> games</w:t>
      </w:r>
      <w:r w:rsidR="003C7F72">
        <w:rPr>
          <w:iCs/>
        </w:rPr>
        <w:t xml:space="preserve"> like </w:t>
      </w:r>
      <w:r w:rsidR="003C7F72" w:rsidRPr="003C7F72">
        <w:rPr>
          <w:i/>
          <w:iCs/>
        </w:rPr>
        <w:t>Hearthstone</w:t>
      </w:r>
      <w:r w:rsidR="00B63259">
        <w:rPr>
          <w:iCs/>
        </w:rPr>
        <w:t>, or m</w:t>
      </w:r>
      <w:r w:rsidR="003C7F72">
        <w:rPr>
          <w:iCs/>
        </w:rPr>
        <w:t xml:space="preserve">obile MOBA </w:t>
      </w:r>
      <w:r w:rsidR="003C7F72">
        <w:rPr>
          <w:i/>
          <w:iCs/>
        </w:rPr>
        <w:t>Vainglory</w:t>
      </w:r>
      <w:r w:rsidR="003C7F72">
        <w:rPr>
          <w:iCs/>
        </w:rPr>
        <w:t xml:space="preserve">. </w:t>
      </w:r>
      <w:r w:rsidR="000F2C4F">
        <w:rPr>
          <w:iCs/>
        </w:rPr>
        <w:t xml:space="preserve">The game is very similar in </w:t>
      </w:r>
      <w:r w:rsidR="00B63259">
        <w:rPr>
          <w:iCs/>
        </w:rPr>
        <w:t>gameplay</w:t>
      </w:r>
      <w:r w:rsidR="000F2C4F">
        <w:rPr>
          <w:iCs/>
        </w:rPr>
        <w:t xml:space="preserve"> to </w:t>
      </w:r>
      <w:r w:rsidR="003C7F72">
        <w:rPr>
          <w:i/>
          <w:iCs/>
        </w:rPr>
        <w:t xml:space="preserve">Clash Royale </w:t>
      </w:r>
      <w:r w:rsidR="00117A3A">
        <w:rPr>
          <w:iCs/>
        </w:rPr>
        <w:t>and</w:t>
      </w:r>
      <w:r w:rsidR="00B63259">
        <w:rPr>
          <w:iCs/>
        </w:rPr>
        <w:t xml:space="preserve"> similar in tone with</w:t>
      </w:r>
      <w:r w:rsidR="00117A3A">
        <w:rPr>
          <w:iCs/>
        </w:rPr>
        <w:t xml:space="preserve"> </w:t>
      </w:r>
      <w:r w:rsidR="000F2C4F">
        <w:rPr>
          <w:iCs/>
        </w:rPr>
        <w:t xml:space="preserve">the </w:t>
      </w:r>
      <w:r w:rsidR="003C7F72">
        <w:rPr>
          <w:iCs/>
        </w:rPr>
        <w:t>TV Shows</w:t>
      </w:r>
      <w:r w:rsidR="000F2C4F">
        <w:rPr>
          <w:iCs/>
        </w:rPr>
        <w:t xml:space="preserve"> </w:t>
      </w:r>
      <w:r w:rsidR="003C7F72">
        <w:rPr>
          <w:i/>
          <w:iCs/>
        </w:rPr>
        <w:t xml:space="preserve">Captain Planet, </w:t>
      </w:r>
      <w:proofErr w:type="spellStart"/>
      <w:r w:rsidR="003C7F72">
        <w:rPr>
          <w:i/>
          <w:iCs/>
        </w:rPr>
        <w:t>Thundercats</w:t>
      </w:r>
      <w:proofErr w:type="spellEnd"/>
      <w:r w:rsidR="003C7F72">
        <w:rPr>
          <w:i/>
          <w:iCs/>
        </w:rPr>
        <w:t xml:space="preserve">, Voltron, </w:t>
      </w:r>
      <w:r w:rsidR="00B63259">
        <w:rPr>
          <w:i/>
          <w:iCs/>
        </w:rPr>
        <w:t xml:space="preserve">&amp; </w:t>
      </w:r>
      <w:r w:rsidR="003C7F72">
        <w:rPr>
          <w:i/>
          <w:iCs/>
        </w:rPr>
        <w:t>Transformers</w:t>
      </w:r>
      <w:r w:rsidR="00117A3A">
        <w:rPr>
          <w:iCs/>
        </w:rPr>
        <w:t xml:space="preserve">. Any fan of </w:t>
      </w:r>
      <w:r w:rsidR="003C7F72">
        <w:rPr>
          <w:iCs/>
        </w:rPr>
        <w:t>80s and 90s action cartoons will feel at home watching the show and playing the game.</w:t>
      </w:r>
    </w:p>
    <w:p w:rsidR="00224DF0" w:rsidRDefault="00224DF0"/>
    <w:p w:rsidR="005E3A90" w:rsidRPr="00B55E8A" w:rsidRDefault="005E3A90">
      <w:pPr>
        <w:rPr>
          <w:iCs/>
        </w:rPr>
      </w:pPr>
      <w:r>
        <w:br w:type="page"/>
      </w:r>
    </w:p>
    <w:p w:rsidR="005E3A90" w:rsidRDefault="005E3A90">
      <w:pPr>
        <w:pStyle w:val="Heading2"/>
        <w:rPr>
          <w:rFonts w:ascii="Times New Roman" w:hAnsi="Times New Roman"/>
          <w:sz w:val="24"/>
          <w:szCs w:val="24"/>
        </w:rPr>
      </w:pPr>
      <w:bookmarkStart w:id="37" w:name="_Toc506782006"/>
      <w:bookmarkStart w:id="38" w:name="_Toc507323347"/>
      <w:bookmarkStart w:id="39" w:name="_Toc507993596"/>
      <w:bookmarkStart w:id="40" w:name="_Toc508446122"/>
      <w:bookmarkStart w:id="41" w:name="_Toc508446259"/>
      <w:bookmarkStart w:id="42" w:name="_Toc508446534"/>
      <w:bookmarkStart w:id="43" w:name="_Toc445903602"/>
      <w:r>
        <w:lastRenderedPageBreak/>
        <w:t>Game</w:t>
      </w:r>
      <w:r w:rsidR="00051B5F">
        <w:t xml:space="preserve"> &amp; Platform</w:t>
      </w:r>
      <w:r>
        <w:t xml:space="preserve"> Structure</w:t>
      </w:r>
      <w:bookmarkEnd w:id="37"/>
      <w:bookmarkEnd w:id="38"/>
      <w:bookmarkEnd w:id="39"/>
      <w:bookmarkEnd w:id="40"/>
      <w:bookmarkEnd w:id="41"/>
      <w:bookmarkEnd w:id="42"/>
      <w:bookmarkEnd w:id="43"/>
    </w:p>
    <w:p w:rsidR="009E4899" w:rsidRDefault="0070508F" w:rsidP="003C7F72">
      <w:r>
        <w:t xml:space="preserve">Gameplay </w:t>
      </w:r>
      <w:r w:rsidR="003C7F72">
        <w:t xml:space="preserve">pits two players against each other inside a battle arena. There are 5 zones </w:t>
      </w:r>
      <w:r w:rsidR="0041317F">
        <w:t xml:space="preserve">or “lanes” </w:t>
      </w:r>
      <w:r w:rsidR="003C7F72">
        <w:t xml:space="preserve">on each side – Earth, Water, Ice, Sky and </w:t>
      </w:r>
      <w:r w:rsidR="0041317F">
        <w:t>Base. The objective of the game</w:t>
      </w:r>
      <w:r w:rsidR="00B63259">
        <w:t xml:space="preserve"> is to destroy your opponent’s B</w:t>
      </w:r>
      <w:r w:rsidR="0041317F">
        <w:t>ase.</w:t>
      </w:r>
    </w:p>
    <w:p w:rsidR="0041317F" w:rsidRDefault="0041317F" w:rsidP="003C7F72"/>
    <w:p w:rsidR="0041317F" w:rsidRDefault="0041317F" w:rsidP="003C7F72">
      <w:r>
        <w:t>Each player has co</w:t>
      </w:r>
      <w:r w:rsidR="00B63259">
        <w:t>mmand over 5 S</w:t>
      </w:r>
      <w:r w:rsidR="0096446D">
        <w:t>pies,</w:t>
      </w:r>
      <w:r>
        <w:t xml:space="preserve"> all of </w:t>
      </w:r>
      <w:r w:rsidR="00B63259">
        <w:t>whom</w:t>
      </w:r>
      <w:r>
        <w:t xml:space="preserve"> have their own strengths and weaknesses in these 5 </w:t>
      </w:r>
      <w:r w:rsidR="0096446D">
        <w:t>lanes</w:t>
      </w:r>
      <w:r>
        <w:t>. Cards positioned in a shuffled deck will be played out to enhance each of the 5 team members with special tools, weapons, or vehicles to gain an advantage on the battlefield.</w:t>
      </w:r>
    </w:p>
    <w:p w:rsidR="0096446D" w:rsidRDefault="0096446D" w:rsidP="003C7F72"/>
    <w:p w:rsidR="0096446D" w:rsidRDefault="0096446D" w:rsidP="003C7F72">
      <w:r>
        <w:t>For example</w:t>
      </w:r>
      <w:r w:rsidR="00B63259">
        <w:t>,</w:t>
      </w:r>
      <w:r>
        <w:t xml:space="preserve"> in the Sky lane, if you play the Bomber card with Fly Gal, she can strike any lane or your opponent’s base from above. However,</w:t>
      </w:r>
      <w:r w:rsidR="00B63259">
        <w:t xml:space="preserve"> if</w:t>
      </w:r>
      <w:r>
        <w:t xml:space="preserve"> you play the Spy Plane </w:t>
      </w:r>
      <w:r w:rsidR="00B63259">
        <w:t xml:space="preserve">card </w:t>
      </w:r>
      <w:r>
        <w:t>with Fly Gal, you can see the next few cards your opponent is about to play.</w:t>
      </w:r>
    </w:p>
    <w:p w:rsidR="0096446D" w:rsidRDefault="0096446D" w:rsidP="003C7F72"/>
    <w:p w:rsidR="0096446D" w:rsidRDefault="0096446D" w:rsidP="003C7F72">
      <w:r>
        <w:t xml:space="preserve">If your Spy runs out of HP, they are teleported back to the </w:t>
      </w:r>
      <w:proofErr w:type="spellStart"/>
      <w:r>
        <w:t>homebase</w:t>
      </w:r>
      <w:proofErr w:type="spellEnd"/>
      <w:r>
        <w:t>, leaving your lane vulnerable to attack. You can re-deploy your spy into the field once you re-gain enough tele-crystals.</w:t>
      </w:r>
    </w:p>
    <w:p w:rsidR="0096446D" w:rsidRDefault="0096446D" w:rsidP="003C7F72"/>
    <w:p w:rsidR="00C90225" w:rsidRDefault="0096446D" w:rsidP="0041317F">
      <w:r>
        <w:t>Tele-Crystals are your source of power for playing cards at various costs.</w:t>
      </w:r>
      <w:r w:rsidR="00B63259">
        <w:t xml:space="preserve"> Tele-Crystals replenish over time.</w:t>
      </w:r>
      <w:r>
        <w:t xml:space="preserve"> The more powerfu</w:t>
      </w:r>
      <w:r w:rsidR="00051B5F">
        <w:t xml:space="preserve">l cards cost more tele-crystals. </w:t>
      </w:r>
      <w:r>
        <w:t xml:space="preserve">You can deploy several spies in one lane, but you can only have a maximum of </w:t>
      </w:r>
      <w:r w:rsidR="00B63259">
        <w:t xml:space="preserve">five Spies in play in the arena at one time. </w:t>
      </w:r>
      <w:r w:rsidR="0041317F">
        <w:t xml:space="preserve">Gameplay </w:t>
      </w:r>
      <w:r>
        <w:t>will</w:t>
      </w:r>
      <w:r w:rsidR="0041317F">
        <w:t xml:space="preserve"> last around 3-4 minutes.</w:t>
      </w:r>
    </w:p>
    <w:p w:rsidR="00051B5F" w:rsidRDefault="00051B5F" w:rsidP="0041317F"/>
    <w:p w:rsidR="00051B5F" w:rsidRDefault="00B63259" w:rsidP="00051B5F">
      <w:r>
        <w:t>Below is the</w:t>
      </w:r>
      <w:r w:rsidR="00051B5F">
        <w:t xml:space="preserve"> diagram of the platform’s interaction between video content and the deck building aspect of the game, as well as the experience loop.</w:t>
      </w:r>
    </w:p>
    <w:p w:rsidR="00051B5F" w:rsidRDefault="00051B5F" w:rsidP="00051B5F"/>
    <w:p w:rsidR="00051B5F" w:rsidRDefault="00051B5F" w:rsidP="00051B5F">
      <w:r>
        <w:rPr>
          <w:noProof/>
        </w:rPr>
        <w:drawing>
          <wp:inline distT="0" distB="0" distL="0" distR="0" wp14:anchorId="0A0827FB" wp14:editId="75F289AB">
            <wp:extent cx="5486400" cy="3011170"/>
            <wp:effectExtent l="0" t="0" r="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3-16 at 2.42.3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5F" w:rsidRPr="00785641" w:rsidRDefault="00051B5F" w:rsidP="0041317F"/>
    <w:p w:rsidR="005E3A90" w:rsidRDefault="005E3A90">
      <w:pPr>
        <w:pStyle w:val="Heading2"/>
      </w:pPr>
      <w:bookmarkStart w:id="44" w:name="_Toc506782007"/>
      <w:bookmarkStart w:id="45" w:name="_Toc507323348"/>
      <w:bookmarkStart w:id="46" w:name="_Toc507993597"/>
      <w:bookmarkStart w:id="47" w:name="_Toc508446123"/>
      <w:bookmarkStart w:id="48" w:name="_Toc508446260"/>
      <w:bookmarkStart w:id="49" w:name="_Toc508446535"/>
      <w:bookmarkStart w:id="50" w:name="_Toc445903603"/>
      <w:r>
        <w:lastRenderedPageBreak/>
        <w:t>Main Character</w:t>
      </w:r>
      <w:bookmarkEnd w:id="44"/>
      <w:bookmarkEnd w:id="45"/>
      <w:r>
        <w:t>s</w:t>
      </w:r>
      <w:bookmarkEnd w:id="46"/>
      <w:bookmarkEnd w:id="47"/>
      <w:bookmarkEnd w:id="48"/>
      <w:bookmarkEnd w:id="49"/>
      <w:bookmarkEnd w:id="50"/>
    </w:p>
    <w:p w:rsidR="006B483B" w:rsidRDefault="009D24CC">
      <w:r>
        <w:t>Dr. Carl Drago</w:t>
      </w:r>
      <w:r w:rsidR="00521416">
        <w:t xml:space="preserve"> AKA HONCHO</w:t>
      </w:r>
    </w:p>
    <w:p w:rsidR="009D24CC" w:rsidRPr="009D24CC" w:rsidRDefault="009D24CC" w:rsidP="00521416">
      <w:pPr>
        <w:numPr>
          <w:ilvl w:val="0"/>
          <w:numId w:val="6"/>
        </w:numPr>
      </w:pPr>
      <w:r w:rsidRPr="009D24CC">
        <w:t xml:space="preserve">Leader of the </w:t>
      </w:r>
      <w:proofErr w:type="spellStart"/>
      <w:r w:rsidR="00521416">
        <w:t>SpyTeam</w:t>
      </w:r>
      <w:proofErr w:type="spellEnd"/>
    </w:p>
    <w:p w:rsidR="009D24CC" w:rsidRPr="009D24CC" w:rsidRDefault="009D24CC" w:rsidP="00521416">
      <w:pPr>
        <w:numPr>
          <w:ilvl w:val="0"/>
          <w:numId w:val="6"/>
        </w:numPr>
      </w:pPr>
      <w:r w:rsidRPr="009D24CC">
        <w:t>Former spy for the King of the World, now runs a worldwide scientific research facility</w:t>
      </w:r>
    </w:p>
    <w:p w:rsidR="009D24CC" w:rsidRPr="009D24CC" w:rsidRDefault="009D24CC" w:rsidP="00521416">
      <w:pPr>
        <w:numPr>
          <w:ilvl w:val="0"/>
          <w:numId w:val="6"/>
        </w:numPr>
      </w:pPr>
      <w:r w:rsidRPr="009D24CC">
        <w:t>Can control the elements of nature with his mind through a force-like power called “Tele-sense”</w:t>
      </w:r>
    </w:p>
    <w:p w:rsidR="009D24CC" w:rsidRPr="009D24CC" w:rsidRDefault="009D24CC" w:rsidP="00521416">
      <w:pPr>
        <w:numPr>
          <w:ilvl w:val="0"/>
          <w:numId w:val="6"/>
        </w:numPr>
      </w:pPr>
      <w:r w:rsidRPr="009D24CC">
        <w:t xml:space="preserve">Widower after his nemesis killed his wife, </w:t>
      </w:r>
      <w:proofErr w:type="spellStart"/>
      <w:r w:rsidRPr="009D24CC">
        <w:t>Ilana</w:t>
      </w:r>
      <w:proofErr w:type="spellEnd"/>
      <w:r w:rsidRPr="009D24CC">
        <w:t>, many years ago</w:t>
      </w:r>
    </w:p>
    <w:p w:rsidR="009D24CC" w:rsidRPr="009D24CC" w:rsidRDefault="009D24CC" w:rsidP="00521416">
      <w:pPr>
        <w:numPr>
          <w:ilvl w:val="0"/>
          <w:numId w:val="6"/>
        </w:numPr>
      </w:pPr>
      <w:r w:rsidRPr="009D24CC">
        <w:t xml:space="preserve">No known </w:t>
      </w:r>
      <w:proofErr w:type="spellStart"/>
      <w:r w:rsidRPr="009D24CC">
        <w:t>weaknessses</w:t>
      </w:r>
      <w:proofErr w:type="spellEnd"/>
    </w:p>
    <w:p w:rsidR="00521416" w:rsidRDefault="00521416"/>
    <w:p w:rsidR="009D24CC" w:rsidRDefault="00521416">
      <w:r>
        <w:t>Steve Drago AKA STEVE</w:t>
      </w:r>
    </w:p>
    <w:p w:rsidR="00521416" w:rsidRPr="00521416" w:rsidRDefault="00521416" w:rsidP="00521416">
      <w:pPr>
        <w:numPr>
          <w:ilvl w:val="0"/>
          <w:numId w:val="7"/>
        </w:numPr>
      </w:pPr>
      <w:r w:rsidRPr="00521416">
        <w:t>Only son of Carl Drago</w:t>
      </w:r>
    </w:p>
    <w:p w:rsidR="00521416" w:rsidRPr="00521416" w:rsidRDefault="00521416" w:rsidP="00521416">
      <w:pPr>
        <w:numPr>
          <w:ilvl w:val="0"/>
          <w:numId w:val="7"/>
        </w:numPr>
      </w:pPr>
      <w:r w:rsidRPr="00521416">
        <w:t>His father took him out of school at an early age</w:t>
      </w:r>
    </w:p>
    <w:p w:rsidR="00521416" w:rsidRPr="00521416" w:rsidRDefault="00521416" w:rsidP="00521416">
      <w:pPr>
        <w:numPr>
          <w:ilvl w:val="0"/>
          <w:numId w:val="7"/>
        </w:numPr>
      </w:pPr>
      <w:r w:rsidRPr="00521416">
        <w:t>Former Pro Football Linebacker</w:t>
      </w:r>
    </w:p>
    <w:p w:rsidR="00521416" w:rsidRPr="00521416" w:rsidRDefault="00521416" w:rsidP="00521416">
      <w:pPr>
        <w:numPr>
          <w:ilvl w:val="0"/>
          <w:numId w:val="7"/>
        </w:numPr>
      </w:pPr>
      <w:r w:rsidRPr="00521416">
        <w:t>Gentle Giant</w:t>
      </w:r>
    </w:p>
    <w:p w:rsidR="00521416" w:rsidRPr="00521416" w:rsidRDefault="00521416" w:rsidP="00521416">
      <w:pPr>
        <w:numPr>
          <w:ilvl w:val="0"/>
          <w:numId w:val="7"/>
        </w:numPr>
      </w:pPr>
      <w:r w:rsidRPr="00521416">
        <w:t>Not Tele-sensitive (that we know)</w:t>
      </w:r>
    </w:p>
    <w:p w:rsidR="00521416" w:rsidRDefault="00521416" w:rsidP="00521416">
      <w:pPr>
        <w:numPr>
          <w:ilvl w:val="0"/>
          <w:numId w:val="7"/>
        </w:numPr>
      </w:pPr>
      <w:r w:rsidRPr="00521416">
        <w:t>Known weaknesses include Smooth Jazz and Brain Freeze</w:t>
      </w:r>
    </w:p>
    <w:p w:rsidR="00051B5F" w:rsidRDefault="00051B5F" w:rsidP="00051B5F">
      <w:pPr>
        <w:ind w:left="720"/>
      </w:pPr>
    </w:p>
    <w:p w:rsidR="00521416" w:rsidRDefault="00521416" w:rsidP="00521416">
      <w:proofErr w:type="spellStart"/>
      <w:r>
        <w:t>DeeDee</w:t>
      </w:r>
      <w:proofErr w:type="spellEnd"/>
      <w:r>
        <w:t xml:space="preserve"> Stone, </w:t>
      </w:r>
      <w:proofErr w:type="spellStart"/>
      <w:r>
        <w:t>Phd</w:t>
      </w:r>
      <w:proofErr w:type="spellEnd"/>
      <w:r>
        <w:t>. AKA STONEFISH</w:t>
      </w:r>
    </w:p>
    <w:p w:rsidR="00521416" w:rsidRPr="00521416" w:rsidRDefault="00521416" w:rsidP="00521416">
      <w:r w:rsidRPr="00521416">
        <w:t xml:space="preserve">The brains of the </w:t>
      </w:r>
      <w:proofErr w:type="spellStart"/>
      <w:r>
        <w:t>SpyTeam</w:t>
      </w:r>
      <w:proofErr w:type="spellEnd"/>
      <w:r w:rsidRPr="00521416">
        <w:t xml:space="preserve"> </w:t>
      </w:r>
    </w:p>
    <w:p w:rsidR="00521416" w:rsidRPr="00521416" w:rsidRDefault="00521416" w:rsidP="00521416">
      <w:pPr>
        <w:numPr>
          <w:ilvl w:val="0"/>
          <w:numId w:val="10"/>
        </w:numPr>
      </w:pPr>
      <w:r w:rsidRPr="00521416">
        <w:t xml:space="preserve">Went from orphan to world’s leading </w:t>
      </w:r>
      <w:proofErr w:type="spellStart"/>
      <w:r w:rsidRPr="00521416">
        <w:t>Hydrophysicist</w:t>
      </w:r>
      <w:proofErr w:type="spellEnd"/>
    </w:p>
    <w:p w:rsidR="00521416" w:rsidRPr="00521416" w:rsidRDefault="00521416" w:rsidP="00521416">
      <w:pPr>
        <w:numPr>
          <w:ilvl w:val="0"/>
          <w:numId w:val="10"/>
        </w:numPr>
      </w:pPr>
      <w:r w:rsidRPr="00521416">
        <w:t xml:space="preserve">Has a pet dolphin named </w:t>
      </w:r>
      <w:proofErr w:type="gramStart"/>
      <w:r w:rsidRPr="00521416">
        <w:t>Derek</w:t>
      </w:r>
      <w:proofErr w:type="gramEnd"/>
    </w:p>
    <w:p w:rsidR="00521416" w:rsidRPr="00521416" w:rsidRDefault="00521416" w:rsidP="00521416">
      <w:pPr>
        <w:numPr>
          <w:ilvl w:val="0"/>
          <w:numId w:val="10"/>
        </w:numPr>
      </w:pPr>
      <w:r w:rsidRPr="00521416">
        <w:t>Trained by Shaolin Monks</w:t>
      </w:r>
    </w:p>
    <w:p w:rsidR="00521416" w:rsidRPr="00521416" w:rsidRDefault="00521416" w:rsidP="00521416">
      <w:pPr>
        <w:numPr>
          <w:ilvl w:val="0"/>
          <w:numId w:val="10"/>
        </w:numPr>
      </w:pPr>
      <w:r w:rsidRPr="00521416">
        <w:t>Once dated Admiral Broadside</w:t>
      </w:r>
    </w:p>
    <w:p w:rsidR="00521416" w:rsidRPr="00521416" w:rsidRDefault="00521416" w:rsidP="00521416">
      <w:pPr>
        <w:numPr>
          <w:ilvl w:val="0"/>
          <w:numId w:val="10"/>
        </w:numPr>
      </w:pPr>
      <w:r w:rsidRPr="00521416">
        <w:t>Chip on her shoulder</w:t>
      </w:r>
    </w:p>
    <w:p w:rsidR="00521416" w:rsidRDefault="00521416" w:rsidP="00521416">
      <w:pPr>
        <w:numPr>
          <w:ilvl w:val="0"/>
          <w:numId w:val="10"/>
        </w:numPr>
      </w:pPr>
      <w:r w:rsidRPr="00521416">
        <w:t>Weaknesses include logical fallacies, fear of heights, birds</w:t>
      </w:r>
    </w:p>
    <w:p w:rsidR="00521416" w:rsidRPr="00521416" w:rsidRDefault="00521416" w:rsidP="00521416">
      <w:pPr>
        <w:ind w:left="360"/>
      </w:pPr>
    </w:p>
    <w:p w:rsidR="00521416" w:rsidRDefault="00521416" w:rsidP="00521416">
      <w:r>
        <w:t>Durham Bullhorn AKA FREEZER</w:t>
      </w:r>
    </w:p>
    <w:p w:rsidR="00521416" w:rsidRPr="00521416" w:rsidRDefault="00521416" w:rsidP="00521416">
      <w:pPr>
        <w:numPr>
          <w:ilvl w:val="0"/>
          <w:numId w:val="9"/>
        </w:numPr>
      </w:pPr>
      <w:proofErr w:type="spellStart"/>
      <w:r>
        <w:t>SpyTeam</w:t>
      </w:r>
      <w:proofErr w:type="spellEnd"/>
      <w:r w:rsidRPr="00521416">
        <w:t>’ best field agent</w:t>
      </w:r>
    </w:p>
    <w:p w:rsidR="00521416" w:rsidRPr="00521416" w:rsidRDefault="00521416" w:rsidP="00521416">
      <w:pPr>
        <w:numPr>
          <w:ilvl w:val="0"/>
          <w:numId w:val="9"/>
        </w:numPr>
      </w:pPr>
      <w:r w:rsidRPr="00521416">
        <w:t>Former spy for King of the World</w:t>
      </w:r>
    </w:p>
    <w:p w:rsidR="00521416" w:rsidRPr="00521416" w:rsidRDefault="00521416" w:rsidP="00521416">
      <w:pPr>
        <w:numPr>
          <w:ilvl w:val="0"/>
          <w:numId w:val="9"/>
        </w:numPr>
      </w:pPr>
      <w:r w:rsidRPr="00521416">
        <w:t>Master of disguise</w:t>
      </w:r>
    </w:p>
    <w:p w:rsidR="00521416" w:rsidRPr="00521416" w:rsidRDefault="00521416" w:rsidP="00521416">
      <w:pPr>
        <w:numPr>
          <w:ilvl w:val="0"/>
          <w:numId w:val="9"/>
        </w:numPr>
      </w:pPr>
      <w:proofErr w:type="gramStart"/>
      <w:r w:rsidRPr="00521416">
        <w:t>10 time</w:t>
      </w:r>
      <w:proofErr w:type="gramEnd"/>
      <w:r w:rsidRPr="00521416">
        <w:t xml:space="preserve"> Gold Medal winning Winter Olympic Triathlete</w:t>
      </w:r>
    </w:p>
    <w:p w:rsidR="00521416" w:rsidRPr="00521416" w:rsidRDefault="00521416" w:rsidP="00521416">
      <w:pPr>
        <w:numPr>
          <w:ilvl w:val="0"/>
          <w:numId w:val="9"/>
        </w:numPr>
      </w:pPr>
      <w:r w:rsidRPr="00521416">
        <w:t>Tele-sensitive in arctic climates</w:t>
      </w:r>
    </w:p>
    <w:p w:rsidR="00521416" w:rsidRPr="00521416" w:rsidRDefault="00521416" w:rsidP="00521416">
      <w:pPr>
        <w:numPr>
          <w:ilvl w:val="0"/>
          <w:numId w:val="9"/>
        </w:numPr>
      </w:pPr>
      <w:r w:rsidRPr="00521416">
        <w:t>Insecure and self-deprecating</w:t>
      </w:r>
    </w:p>
    <w:p w:rsidR="00521416" w:rsidRDefault="00521416" w:rsidP="00521416">
      <w:pPr>
        <w:numPr>
          <w:ilvl w:val="0"/>
          <w:numId w:val="9"/>
        </w:numPr>
      </w:pPr>
      <w:r w:rsidRPr="00521416">
        <w:t>Allergic to dairy, hot climates</w:t>
      </w:r>
    </w:p>
    <w:p w:rsidR="00521416" w:rsidRDefault="00521416" w:rsidP="00521416"/>
    <w:p w:rsidR="00521416" w:rsidRDefault="00521416" w:rsidP="00521416">
      <w:r>
        <w:t>Jessie Lin AKA FLY GAL</w:t>
      </w:r>
    </w:p>
    <w:p w:rsidR="00521416" w:rsidRPr="00521416" w:rsidRDefault="00521416" w:rsidP="00521416">
      <w:pPr>
        <w:numPr>
          <w:ilvl w:val="0"/>
          <w:numId w:val="11"/>
        </w:numPr>
      </w:pPr>
      <w:r w:rsidRPr="00521416">
        <w:t xml:space="preserve">The Beauty of the </w:t>
      </w:r>
      <w:proofErr w:type="spellStart"/>
      <w:r>
        <w:t>SpyTeam</w:t>
      </w:r>
      <w:proofErr w:type="spellEnd"/>
    </w:p>
    <w:p w:rsidR="00521416" w:rsidRPr="00521416" w:rsidRDefault="00521416" w:rsidP="00521416">
      <w:pPr>
        <w:numPr>
          <w:ilvl w:val="0"/>
          <w:numId w:val="11"/>
        </w:numPr>
      </w:pPr>
      <w:r w:rsidRPr="00521416">
        <w:t xml:space="preserve">Highest ranked former pilot for Air-Chief </w:t>
      </w:r>
      <w:proofErr w:type="spellStart"/>
      <w:r w:rsidRPr="00521416">
        <w:t>Jetblast</w:t>
      </w:r>
      <w:proofErr w:type="spellEnd"/>
    </w:p>
    <w:p w:rsidR="00521416" w:rsidRPr="00521416" w:rsidRDefault="00521416" w:rsidP="00521416">
      <w:pPr>
        <w:numPr>
          <w:ilvl w:val="0"/>
          <w:numId w:val="11"/>
        </w:numPr>
      </w:pPr>
      <w:r w:rsidRPr="00521416">
        <w:t>Master mechanic</w:t>
      </w:r>
    </w:p>
    <w:p w:rsidR="00521416" w:rsidRPr="00521416" w:rsidRDefault="00521416" w:rsidP="00521416">
      <w:pPr>
        <w:numPr>
          <w:ilvl w:val="0"/>
          <w:numId w:val="11"/>
        </w:numPr>
      </w:pPr>
      <w:r w:rsidRPr="00521416">
        <w:t>Flirty</w:t>
      </w:r>
    </w:p>
    <w:p w:rsidR="00521416" w:rsidRPr="00521416" w:rsidRDefault="00521416" w:rsidP="00521416">
      <w:pPr>
        <w:numPr>
          <w:ilvl w:val="0"/>
          <w:numId w:val="11"/>
        </w:numPr>
      </w:pPr>
      <w:r w:rsidRPr="00521416">
        <w:t>Overbearing Parents</w:t>
      </w:r>
    </w:p>
    <w:p w:rsidR="00521416" w:rsidRDefault="00521416" w:rsidP="00521416">
      <w:pPr>
        <w:numPr>
          <w:ilvl w:val="0"/>
          <w:numId w:val="11"/>
        </w:numPr>
      </w:pPr>
      <w:r w:rsidRPr="00521416">
        <w:t>Gets sea sick all too often, won’t stop talking about boys</w:t>
      </w:r>
    </w:p>
    <w:p w:rsidR="00521416" w:rsidRDefault="00521416" w:rsidP="00521416"/>
    <w:p w:rsidR="00521416" w:rsidRDefault="00521416" w:rsidP="00521416">
      <w:r>
        <w:lastRenderedPageBreak/>
        <w:t xml:space="preserve">Marco </w:t>
      </w:r>
      <w:proofErr w:type="spellStart"/>
      <w:r>
        <w:t>DeVario</w:t>
      </w:r>
      <w:proofErr w:type="spellEnd"/>
      <w:r>
        <w:t xml:space="preserve"> AKA BUZZKILL</w:t>
      </w:r>
    </w:p>
    <w:p w:rsidR="00521416" w:rsidRPr="00521416" w:rsidRDefault="00521416" w:rsidP="00521416">
      <w:pPr>
        <w:numPr>
          <w:ilvl w:val="0"/>
          <w:numId w:val="12"/>
        </w:numPr>
      </w:pPr>
      <w:r w:rsidRPr="00521416">
        <w:t xml:space="preserve">Financial mastermind of the </w:t>
      </w:r>
      <w:proofErr w:type="spellStart"/>
      <w:r>
        <w:t>SpyTeam</w:t>
      </w:r>
      <w:proofErr w:type="spellEnd"/>
    </w:p>
    <w:p w:rsidR="00521416" w:rsidRPr="00521416" w:rsidRDefault="00521416" w:rsidP="00521416">
      <w:pPr>
        <w:numPr>
          <w:ilvl w:val="0"/>
          <w:numId w:val="12"/>
        </w:numPr>
      </w:pPr>
      <w:r w:rsidRPr="00521416">
        <w:t xml:space="preserve">Runs operations at </w:t>
      </w:r>
      <w:r>
        <w:t>ST</w:t>
      </w:r>
      <w:r w:rsidRPr="00521416">
        <w:t xml:space="preserve"> HQ</w:t>
      </w:r>
    </w:p>
    <w:p w:rsidR="00521416" w:rsidRPr="00521416" w:rsidRDefault="00521416" w:rsidP="00521416">
      <w:pPr>
        <w:numPr>
          <w:ilvl w:val="0"/>
          <w:numId w:val="12"/>
        </w:numPr>
      </w:pPr>
      <w:r w:rsidRPr="00521416">
        <w:t>Harvard Business School</w:t>
      </w:r>
    </w:p>
    <w:p w:rsidR="00521416" w:rsidRPr="00521416" w:rsidRDefault="00521416" w:rsidP="00521416">
      <w:pPr>
        <w:numPr>
          <w:ilvl w:val="0"/>
          <w:numId w:val="12"/>
        </w:numPr>
      </w:pPr>
      <w:r w:rsidRPr="00521416">
        <w:t>Tele-sensitive, but only when he’s had his coffee</w:t>
      </w:r>
    </w:p>
    <w:p w:rsidR="00521416" w:rsidRPr="00521416" w:rsidRDefault="00521416" w:rsidP="00521416">
      <w:pPr>
        <w:numPr>
          <w:ilvl w:val="0"/>
          <w:numId w:val="12"/>
        </w:numPr>
      </w:pPr>
      <w:r w:rsidRPr="00521416">
        <w:t>Dislikes politicians, pop stars, and cooking shows</w:t>
      </w:r>
    </w:p>
    <w:p w:rsidR="00EB2023" w:rsidRDefault="00521416" w:rsidP="00521416">
      <w:pPr>
        <w:numPr>
          <w:ilvl w:val="0"/>
          <w:numId w:val="12"/>
        </w:numPr>
      </w:pPr>
      <w:r w:rsidRPr="00521416">
        <w:t>Very gullible, will believe anything</w:t>
      </w:r>
    </w:p>
    <w:p w:rsidR="006B483B" w:rsidRPr="00090FCF" w:rsidRDefault="005E3A90" w:rsidP="00090FCF">
      <w:pPr>
        <w:pStyle w:val="Heading2"/>
      </w:pPr>
      <w:bookmarkStart w:id="51" w:name="_Toc506782008"/>
      <w:bookmarkStart w:id="52" w:name="_Toc507323349"/>
      <w:bookmarkStart w:id="53" w:name="_Toc507993598"/>
      <w:bookmarkStart w:id="54" w:name="_Toc508446124"/>
      <w:bookmarkStart w:id="55" w:name="_Toc508446261"/>
      <w:bookmarkStart w:id="56" w:name="_Toc508446536"/>
      <w:bookmarkStart w:id="57" w:name="_Toc445903604"/>
      <w:r>
        <w:t>Art Direction</w:t>
      </w:r>
      <w:bookmarkEnd w:id="51"/>
      <w:bookmarkEnd w:id="52"/>
      <w:bookmarkEnd w:id="53"/>
      <w:bookmarkEnd w:id="54"/>
      <w:bookmarkEnd w:id="55"/>
      <w:bookmarkEnd w:id="56"/>
      <w:bookmarkEnd w:id="57"/>
    </w:p>
    <w:p w:rsidR="00785641" w:rsidRPr="00785641" w:rsidRDefault="00D62A57">
      <w:pPr>
        <w:rPr>
          <w:iCs/>
        </w:rPr>
      </w:pPr>
      <w:r>
        <w:rPr>
          <w:iCs/>
        </w:rPr>
        <w:t>The first thi</w:t>
      </w:r>
      <w:r w:rsidR="00785641">
        <w:rPr>
          <w:iCs/>
        </w:rPr>
        <w:t xml:space="preserve">ng players will see is the menu, with the option </w:t>
      </w:r>
      <w:r>
        <w:rPr>
          <w:iCs/>
        </w:rPr>
        <w:t xml:space="preserve">to </w:t>
      </w:r>
      <w:r w:rsidR="00785641">
        <w:rPr>
          <w:iCs/>
        </w:rPr>
        <w:t xml:space="preserve">either </w:t>
      </w:r>
      <w:r>
        <w:rPr>
          <w:iCs/>
        </w:rPr>
        <w:t>play</w:t>
      </w:r>
      <w:r w:rsidR="00B63259">
        <w:rPr>
          <w:iCs/>
        </w:rPr>
        <w:t xml:space="preserve"> the game</w:t>
      </w:r>
      <w:r>
        <w:rPr>
          <w:iCs/>
        </w:rPr>
        <w:t xml:space="preserve"> or watch</w:t>
      </w:r>
      <w:r w:rsidR="00B63259">
        <w:rPr>
          <w:iCs/>
        </w:rPr>
        <w:t xml:space="preserve"> the series</w:t>
      </w:r>
      <w:r>
        <w:rPr>
          <w:iCs/>
        </w:rPr>
        <w:t>.</w:t>
      </w:r>
      <w:r w:rsidR="00785641">
        <w:rPr>
          <w:iCs/>
        </w:rPr>
        <w:t xml:space="preserve"> I envision this being a very simple and straightforward menu, similar to Vainglory.</w:t>
      </w:r>
    </w:p>
    <w:p w:rsidR="00785641" w:rsidRDefault="00785641">
      <w:pPr>
        <w:rPr>
          <w:noProof/>
        </w:rPr>
      </w:pPr>
    </w:p>
    <w:p w:rsidR="00785641" w:rsidRDefault="00785641">
      <w:pPr>
        <w:rPr>
          <w:i/>
          <w:noProof/>
        </w:rPr>
      </w:pPr>
      <w:r>
        <w:rPr>
          <w:noProof/>
        </w:rPr>
        <w:t>The essential pieces to the game will be the game arena (1) the main playable characters (5) the villains (5) and the cards (numerous). I envision the characters and the arena to be very low poly,</w:t>
      </w:r>
      <w:r w:rsidR="00362310">
        <w:rPr>
          <w:noProof/>
        </w:rPr>
        <w:t xml:space="preserve"> high design</w:t>
      </w:r>
      <w:r>
        <w:rPr>
          <w:noProof/>
        </w:rPr>
        <w:t xml:space="preserve"> similar to Squenix’s </w:t>
      </w:r>
      <w:r w:rsidRPr="00785641">
        <w:rPr>
          <w:i/>
          <w:noProof/>
        </w:rPr>
        <w:t>Lara Croft GO</w:t>
      </w:r>
      <w:r>
        <w:rPr>
          <w:i/>
          <w:noProof/>
        </w:rPr>
        <w:t>.</w:t>
      </w:r>
    </w:p>
    <w:p w:rsidR="00EE6B65" w:rsidRPr="00785641" w:rsidRDefault="00EE6B65">
      <w:pPr>
        <w:rPr>
          <w:noProof/>
        </w:rPr>
      </w:pPr>
    </w:p>
    <w:p w:rsidR="00785641" w:rsidRDefault="00362310">
      <w:pPr>
        <w:rPr>
          <w:noProof/>
        </w:rPr>
      </w:pPr>
      <w:r w:rsidRPr="001262CA">
        <w:rPr>
          <w:noProof/>
        </w:rPr>
        <w:drawing>
          <wp:inline distT="0" distB="0" distL="0" distR="0" wp14:anchorId="1C1967FF" wp14:editId="15B76F1E">
            <wp:extent cx="5486400" cy="308610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B65" w:rsidRDefault="00EE6B65">
      <w:pPr>
        <w:rPr>
          <w:noProof/>
        </w:rPr>
      </w:pPr>
    </w:p>
    <w:p w:rsidR="00362310" w:rsidRDefault="00362310">
      <w:pPr>
        <w:rPr>
          <w:noProof/>
        </w:rPr>
      </w:pPr>
      <w:r>
        <w:rPr>
          <w:noProof/>
        </w:rPr>
        <w:t>I am also a fan of the player pieces from Hitman Go, seen below. Perhaps these could reduce the amount of animations needed and would just smash into the other pieces like Hearthstone.</w:t>
      </w:r>
    </w:p>
    <w:p w:rsidR="00D928FA" w:rsidRDefault="00362310">
      <w:pPr>
        <w:rPr>
          <w:noProof/>
        </w:rPr>
      </w:pPr>
      <w:r w:rsidRPr="001262CA">
        <w:rPr>
          <w:noProof/>
        </w:rPr>
        <w:lastRenderedPageBreak/>
        <w:drawing>
          <wp:inline distT="0" distB="0" distL="0" distR="0" wp14:anchorId="392E7E55" wp14:editId="47B151B4">
            <wp:extent cx="5486400" cy="26670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10" w:rsidRDefault="00362310">
      <w:pPr>
        <w:rPr>
          <w:noProof/>
        </w:rPr>
      </w:pPr>
    </w:p>
    <w:p w:rsidR="00362310" w:rsidRDefault="00362310">
      <w:pPr>
        <w:rPr>
          <w:noProof/>
        </w:rPr>
      </w:pPr>
      <w:r>
        <w:rPr>
          <w:noProof/>
        </w:rPr>
        <w:t>The Arena is a rough Hexagon split down the middle. One team of five on each side. Each lane is different by its visual environment. There are mid-lane bases in each lane that you must destroy in order for you to destroy the base.</w:t>
      </w:r>
    </w:p>
    <w:p w:rsidR="00362310" w:rsidRDefault="00362310">
      <w:pPr>
        <w:rPr>
          <w:noProof/>
        </w:rPr>
      </w:pPr>
    </w:p>
    <w:p w:rsidR="00362310" w:rsidRDefault="00362310">
      <w:pPr>
        <w:rPr>
          <w:iCs/>
        </w:rPr>
      </w:pPr>
      <w:r>
        <w:rPr>
          <w:iCs/>
          <w:noProof/>
        </w:rPr>
        <w:drawing>
          <wp:inline distT="0" distB="0" distL="0" distR="0" wp14:anchorId="78984386" wp14:editId="0463636B">
            <wp:extent cx="5486400" cy="3056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3-16 at 2.34.1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5F" w:rsidRDefault="00051B5F">
      <w:pPr>
        <w:rPr>
          <w:iCs/>
        </w:rPr>
      </w:pPr>
    </w:p>
    <w:p w:rsidR="00051B5F" w:rsidRPr="00785641" w:rsidRDefault="00051B5F">
      <w:pPr>
        <w:rPr>
          <w:iCs/>
        </w:rPr>
      </w:pPr>
      <w:r>
        <w:rPr>
          <w:iCs/>
        </w:rPr>
        <w:t>As for the series, I envision the same assets that are developed for this game to be used as assets u</w:t>
      </w:r>
      <w:r w:rsidR="00637924">
        <w:rPr>
          <w:iCs/>
        </w:rPr>
        <w:t>sed in the TV</w:t>
      </w:r>
      <w:r>
        <w:rPr>
          <w:iCs/>
        </w:rPr>
        <w:t xml:space="preserve"> series. For close up visuals on low-poly models, I’m planning on using 2D animations superimposed over these models.</w:t>
      </w:r>
    </w:p>
    <w:p w:rsidR="005E3A90" w:rsidRDefault="005E3A90">
      <w:pPr>
        <w:pStyle w:val="Heading2"/>
      </w:pPr>
      <w:bookmarkStart w:id="58" w:name="_Toc445903605"/>
      <w:r>
        <w:lastRenderedPageBreak/>
        <w:t>Production Plan</w:t>
      </w:r>
      <w:bookmarkEnd w:id="58"/>
    </w:p>
    <w:p w:rsidR="00B51BEE" w:rsidRDefault="006C2A17" w:rsidP="00102DB8">
      <w:r>
        <w:t>I would like to use a monthly milestone agile production methodology</w:t>
      </w:r>
      <w:r w:rsidR="00102DB8">
        <w:t>. I want to start first</w:t>
      </w:r>
      <w:r w:rsidR="00D10C66">
        <w:t xml:space="preserve"> with the outline of the platform</w:t>
      </w:r>
      <w:r w:rsidR="00102DB8">
        <w:t xml:space="preserve">, and then use that to determine the structure of the rest of the project. </w:t>
      </w:r>
      <w:r w:rsidR="00B63259">
        <w:t xml:space="preserve">Ideally by the start of Fall 2016, there will already be a platform in place, and the game (and video content if there are parties interested in producing) will be the main focus for this AGP. </w:t>
      </w:r>
      <w:r w:rsidR="00102DB8">
        <w:t xml:space="preserve">The </w:t>
      </w:r>
      <w:r w:rsidR="00B63259">
        <w:t>first</w:t>
      </w:r>
      <w:r w:rsidR="00102DB8">
        <w:t xml:space="preserve"> step </w:t>
      </w:r>
      <w:r w:rsidR="00B63259">
        <w:t>would be game mechanics, followed by character design, asset design, and environment design.</w:t>
      </w:r>
    </w:p>
    <w:p w:rsidR="00051B5F" w:rsidRDefault="00051B5F" w:rsidP="00102DB8"/>
    <w:p w:rsidR="00B51BEE" w:rsidRDefault="00B51BEE" w:rsidP="00B51BEE">
      <w:pPr>
        <w:pStyle w:val="Heading2"/>
      </w:pPr>
      <w:bookmarkStart w:id="59" w:name="_Toc445903606"/>
      <w:r>
        <w:t>Appendix I: Production Estimates</w:t>
      </w:r>
      <w:bookmarkEnd w:id="59"/>
    </w:p>
    <w:p w:rsidR="00112C08" w:rsidRDefault="00112C08" w:rsidP="00B51BEE">
      <w:pPr>
        <w:rPr>
          <w:iCs/>
        </w:rPr>
      </w:pPr>
    </w:p>
    <w:tbl>
      <w:tblPr>
        <w:tblW w:w="8640" w:type="dxa"/>
        <w:tblInd w:w="108" w:type="dxa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2538"/>
        <w:gridCol w:w="1692"/>
        <w:gridCol w:w="2610"/>
        <w:gridCol w:w="1800"/>
      </w:tblGrid>
      <w:tr w:rsidR="0074031B" w:rsidRPr="00C16FE4" w:rsidTr="00A6003B">
        <w:tc>
          <w:tcPr>
            <w:tcW w:w="2538" w:type="dxa"/>
          </w:tcPr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Task: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E515F4" w:rsidRDefault="00E515F4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Level environment</w:t>
            </w:r>
          </w:p>
          <w:p w:rsidR="00E515F4" w:rsidRDefault="00E515F4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Modeled, textured</w:t>
            </w:r>
          </w:p>
          <w:p w:rsidR="00E515F4" w:rsidRDefault="00E515F4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74031B" w:rsidRPr="00C16FE4" w:rsidRDefault="00A6003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Level Object</w:t>
            </w:r>
            <w:r w:rsidR="005032B6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s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Modeled, textured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74031B" w:rsidRPr="00C16FE4" w:rsidRDefault="00A6003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Dynamic Object</w:t>
            </w:r>
            <w:r w:rsidR="005032B6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s</w:t>
            </w:r>
            <w:r w:rsidR="00240525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 xml:space="preserve"> (Characters, Cards)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Model, texture,</w:t>
            </w:r>
            <w:r w:rsidR="00240525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 xml:space="preserve"> animation</w:t>
            </w: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.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Game Feature, Simple</w:t>
            </w:r>
            <w:r w:rsidR="00F0139D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 xml:space="preserve"> (Deckbuilding)</w:t>
            </w: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 xml:space="preserve"> 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Core Mechanic</w:t>
            </w:r>
            <w:r w:rsidR="00B51BEE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 xml:space="preserve"> (programming)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Model &amp; Texture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Rig &amp; Animation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74031B" w:rsidRPr="00C16FE4" w:rsidRDefault="00224DF0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 xml:space="preserve">Main </w:t>
            </w:r>
            <w:r w:rsidR="00A6003B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Character</w:t>
            </w:r>
            <w:r w:rsidR="00F0139D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s</w:t>
            </w:r>
          </w:p>
          <w:p w:rsidR="0074031B" w:rsidRPr="00240525" w:rsidRDefault="00A6003B" w:rsidP="00240525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Animation</w:t>
            </w:r>
          </w:p>
        </w:tc>
        <w:tc>
          <w:tcPr>
            <w:tcW w:w="1692" w:type="dxa"/>
          </w:tcPr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Estimation (</w:t>
            </w:r>
            <w:r w:rsidRPr="00C16FE4"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days</w:t>
            </w: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):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E515F4" w:rsidRDefault="00F0139D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10</w:t>
            </w:r>
          </w:p>
          <w:p w:rsidR="00E515F4" w:rsidRDefault="00E515F4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E515F4" w:rsidRDefault="00E515F4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240525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4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240525" w:rsidRDefault="00240525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240525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20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240525" w:rsidRDefault="00240525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B63259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30</w:t>
            </w:r>
          </w:p>
          <w:p w:rsidR="0074031B" w:rsidRPr="00C16FE4" w:rsidRDefault="00B63259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4</w:t>
            </w:r>
          </w:p>
          <w:p w:rsidR="0074031B" w:rsidRPr="00C16FE4" w:rsidRDefault="00B63259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4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B63259" w:rsidRDefault="00B63259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A6003B" w:rsidRPr="00C16FE4" w:rsidRDefault="00F0139D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5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A6003B" w:rsidRPr="00A6003B" w:rsidRDefault="00A6003B" w:rsidP="00A6003B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</w:tc>
        <w:tc>
          <w:tcPr>
            <w:tcW w:w="2610" w:type="dxa"/>
          </w:tcPr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Task: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74031B" w:rsidRPr="00F0139D" w:rsidRDefault="00F0139D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Platform Feature</w:t>
            </w:r>
            <w:r w:rsidR="0074031B"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,</w:t>
            </w:r>
            <w:r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 xml:space="preserve"> Complex</w:t>
            </w:r>
            <w:r w:rsidR="0074031B"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(Interactive video)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 xml:space="preserve">- </w:t>
            </w:r>
            <w:r w:rsidR="00F0139D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Programming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Animation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AI, Complex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Model &amp; Texture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Rig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Animation</w:t>
            </w:r>
          </w:p>
          <w:p w:rsidR="0074031B" w:rsidRPr="00C16FE4" w:rsidRDefault="004A3125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Behavior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UI and HUD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HUD Element</w:t>
            </w:r>
            <w:r w:rsidR="004A3125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 xml:space="preserve"> (e.g. Health Meter)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 xml:space="preserve">- UI </w:t>
            </w:r>
            <w:r w:rsidR="00F0139D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Menu</w:t>
            </w:r>
          </w:p>
          <w:p w:rsidR="0074031B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  <w:p w:rsidR="00A6003B" w:rsidRPr="00C16FE4" w:rsidRDefault="00A6003B" w:rsidP="00A6003B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Visual FX</w:t>
            </w:r>
            <w:r w:rsidR="004A3125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 xml:space="preserve"> </w:t>
            </w:r>
          </w:p>
          <w:p w:rsidR="00A6003B" w:rsidRPr="00C16FE4" w:rsidRDefault="00A6003B" w:rsidP="00A6003B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Particle FX</w:t>
            </w:r>
          </w:p>
          <w:p w:rsidR="00A6003B" w:rsidRPr="00C16FE4" w:rsidRDefault="00A6003B" w:rsidP="00A6003B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Shader FX</w:t>
            </w:r>
          </w:p>
          <w:p w:rsidR="00A6003B" w:rsidRPr="00C16FE4" w:rsidRDefault="00A6003B" w:rsidP="00A6003B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>- Physics</w:t>
            </w:r>
            <w:r w:rsidR="004A3125">
              <w:rPr>
                <w:rFonts w:ascii="Myriad-Roman" w:eastAsia="Calibri" w:hAnsi="Myriad-Roman" w:cs="Myriad-Roman"/>
                <w:b/>
                <w:bCs/>
                <w:color w:val="666666"/>
                <w:sz w:val="14"/>
                <w:szCs w:val="14"/>
              </w:rPr>
              <w:t xml:space="preserve"> FX</w:t>
            </w:r>
          </w:p>
          <w:p w:rsidR="00A6003B" w:rsidRPr="00C16FE4" w:rsidRDefault="00A6003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800" w:type="dxa"/>
          </w:tcPr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Estimation (</w:t>
            </w:r>
            <w:r w:rsidRPr="00C16FE4"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days</w:t>
            </w:r>
            <w:r w:rsidRPr="00C16FE4"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  <w:t>):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F0139D" w:rsidRDefault="00F0139D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F0139D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10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2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102DB8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10</w:t>
            </w:r>
          </w:p>
          <w:p w:rsidR="0074031B" w:rsidRPr="00C16FE4" w:rsidRDefault="00102DB8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4</w:t>
            </w:r>
          </w:p>
          <w:p w:rsidR="0074031B" w:rsidRPr="00C16FE4" w:rsidRDefault="00390D03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1</w:t>
            </w:r>
            <w:r w:rsidR="00102DB8"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0</w:t>
            </w:r>
          </w:p>
          <w:p w:rsidR="0074031B" w:rsidRPr="00C16FE4" w:rsidRDefault="00390D03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2</w:t>
            </w:r>
            <w:r w:rsidR="00102DB8"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0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 w:rsidRPr="00C16FE4"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3</w:t>
            </w:r>
          </w:p>
          <w:p w:rsidR="00A6003B" w:rsidRDefault="00A6003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5</w:t>
            </w:r>
          </w:p>
          <w:p w:rsidR="00A6003B" w:rsidRDefault="00A6003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A6003B" w:rsidRDefault="00A6003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A6003B" w:rsidRDefault="005032B6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4</w:t>
            </w:r>
          </w:p>
          <w:p w:rsidR="00A6003B" w:rsidRDefault="00A6003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2</w:t>
            </w:r>
          </w:p>
          <w:p w:rsidR="00A6003B" w:rsidRDefault="00A6003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  <w:t>2</w:t>
            </w: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FF0000"/>
                <w:sz w:val="14"/>
                <w:szCs w:val="14"/>
              </w:rPr>
            </w:pPr>
          </w:p>
          <w:p w:rsidR="0074031B" w:rsidRPr="00C16FE4" w:rsidRDefault="0074031B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</w:tc>
      </w:tr>
      <w:tr w:rsidR="005032B6" w:rsidRPr="00C16FE4" w:rsidTr="00A6003B">
        <w:tc>
          <w:tcPr>
            <w:tcW w:w="2538" w:type="dxa"/>
          </w:tcPr>
          <w:p w:rsidR="005032B6" w:rsidRPr="00C16FE4" w:rsidRDefault="005032B6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692" w:type="dxa"/>
          </w:tcPr>
          <w:p w:rsidR="005032B6" w:rsidRPr="00C16FE4" w:rsidRDefault="005032B6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2610" w:type="dxa"/>
          </w:tcPr>
          <w:p w:rsidR="005032B6" w:rsidRPr="00C16FE4" w:rsidRDefault="005032B6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1800" w:type="dxa"/>
          </w:tcPr>
          <w:p w:rsidR="005032B6" w:rsidRPr="00C16FE4" w:rsidRDefault="005032B6" w:rsidP="008F0454">
            <w:pPr>
              <w:autoSpaceDE w:val="0"/>
              <w:autoSpaceDN w:val="0"/>
              <w:adjustRightInd w:val="0"/>
              <w:rPr>
                <w:rFonts w:ascii="Myriad-Roman" w:eastAsia="Calibri" w:hAnsi="Myriad-Roman" w:cs="Myriad-Roman"/>
                <w:b/>
                <w:bCs/>
                <w:color w:val="000000"/>
                <w:sz w:val="14"/>
                <w:szCs w:val="14"/>
              </w:rPr>
            </w:pPr>
          </w:p>
        </w:tc>
      </w:tr>
    </w:tbl>
    <w:p w:rsidR="0074031B" w:rsidRDefault="0074031B"/>
    <w:p w:rsidR="00B51BEE" w:rsidRDefault="00B51BEE" w:rsidP="00112C08"/>
    <w:sectPr w:rsidR="00B51BE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EC0" w:rsidRDefault="004F6EC0">
      <w:r>
        <w:separator/>
      </w:r>
    </w:p>
  </w:endnote>
  <w:endnote w:type="continuationSeparator" w:id="0">
    <w:p w:rsidR="004F6EC0" w:rsidRDefault="004F6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-Roman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A90" w:rsidRDefault="00362310">
    <w:pPr>
      <w:pStyle w:val="Footer"/>
      <w:tabs>
        <w:tab w:val="left" w:pos="8100"/>
      </w:tabs>
      <w:jc w:val="center"/>
      <w:rPr>
        <w:b/>
        <w:sz w:val="16"/>
      </w:rPr>
    </w:pP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E84B9FB" wp14:editId="34DF9386">
              <wp:simplePos x="0" y="0"/>
              <wp:positionH relativeFrom="column">
                <wp:posOffset>-78105</wp:posOffset>
              </wp:positionH>
              <wp:positionV relativeFrom="paragraph">
                <wp:posOffset>-19685</wp:posOffset>
              </wp:positionV>
              <wp:extent cx="5644515" cy="0"/>
              <wp:effectExtent l="0" t="0" r="0" b="0"/>
              <wp:wrapNone/>
              <wp:docPr id="4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44515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008A5DE7" id="Line_x0020_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15pt,-1.5pt" to="438.3pt,-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" o:allowincell="f" strokeweight="2.25pt"/>
          </w:pict>
        </mc:Fallback>
      </mc:AlternateContent>
    </w: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002B3E25" wp14:editId="15FBC957">
              <wp:simplePos x="0" y="0"/>
              <wp:positionH relativeFrom="column">
                <wp:posOffset>4983480</wp:posOffset>
              </wp:positionH>
              <wp:positionV relativeFrom="paragraph">
                <wp:posOffset>17145</wp:posOffset>
              </wp:positionV>
              <wp:extent cx="0" cy="494030"/>
              <wp:effectExtent l="0" t="0" r="0" b="0"/>
              <wp:wrapNone/>
              <wp:docPr id="3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9403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6B9BE7C6" id="Line_x0020_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2.4pt,1.35pt" to="392.4pt,40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" o:allowincell="f" strokeweight="1pt"/>
          </w:pict>
        </mc:Fallback>
      </mc:AlternateContent>
    </w:r>
    <w:r w:rsidR="005E3A90">
      <w:rPr>
        <w:sz w:val="16"/>
      </w:rPr>
      <w:tab/>
    </w:r>
  </w:p>
  <w:p w:rsidR="005E3A90" w:rsidRDefault="00362310">
    <w:pPr>
      <w:pStyle w:val="Footer"/>
      <w:tabs>
        <w:tab w:val="clear" w:pos="4320"/>
        <w:tab w:val="clear" w:pos="8640"/>
      </w:tabs>
      <w:ind w:right="990"/>
      <w:jc w:val="right"/>
      <w:rPr>
        <w:snapToGrid w:val="0"/>
        <w:sz w:val="20"/>
      </w:rPr>
    </w:pP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7767D569" wp14:editId="65731E4D">
              <wp:simplePos x="0" y="0"/>
              <wp:positionH relativeFrom="column">
                <wp:posOffset>5172075</wp:posOffset>
              </wp:positionH>
              <wp:positionV relativeFrom="paragraph">
                <wp:posOffset>16510</wp:posOffset>
              </wp:positionV>
              <wp:extent cx="428625" cy="371475"/>
              <wp:effectExtent l="0" t="0" r="0" b="0"/>
              <wp:wrapTopAndBottom/>
              <wp:docPr id="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371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E3A90" w:rsidRDefault="005E3A90">
                          <w:pPr>
                            <w:rPr>
                              <w:rFonts w:ascii="Arial Black" w:hAnsi="Arial Black"/>
                              <w:b/>
                              <w:sz w:val="32"/>
                            </w:rPr>
                          </w:pPr>
                          <w:r>
                            <w:rPr>
                              <w:rStyle w:val="PageNumber"/>
                              <w:b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b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b/>
                              <w:sz w:val="32"/>
                            </w:rPr>
                            <w:fldChar w:fldCharType="separate"/>
                          </w:r>
                          <w:r w:rsidR="00B63259">
                            <w:rPr>
                              <w:rStyle w:val="PageNumber"/>
                              <w:b/>
                              <w:noProof/>
                              <w:sz w:val="32"/>
                            </w:rPr>
                            <w:t>2</w:t>
                          </w:r>
                          <w:r>
                            <w:rPr>
                              <w:rStyle w:val="PageNumber"/>
                              <w:b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67D56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left:0;text-align:left;margin-left:407.25pt;margin-top:1.3pt;width:33.75pt;height:29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" o:allowincell="f" stroked="f">
              <v:textbox inset="0,0,0,0">
                <w:txbxContent>
                  <w:p w:rsidR="005E3A90" w:rsidRDefault="005E3A90">
                    <w:pPr>
                      <w:rPr>
                        <w:rFonts w:ascii="Arial Black" w:hAnsi="Arial Black"/>
                        <w:b/>
                        <w:sz w:val="32"/>
                      </w:rPr>
                    </w:pPr>
                    <w:r>
                      <w:rPr>
                        <w:rStyle w:val="PageNumber"/>
                        <w:b/>
                        <w:sz w:val="32"/>
                      </w:rPr>
                      <w:fldChar w:fldCharType="begin"/>
                    </w:r>
                    <w:r>
                      <w:rPr>
                        <w:rStyle w:val="PageNumber"/>
                        <w:b/>
                        <w:sz w:val="32"/>
                      </w:rPr>
                      <w:instrText xml:space="preserve"> PAGE </w:instrText>
                    </w:r>
                    <w:r>
                      <w:rPr>
                        <w:rStyle w:val="PageNumber"/>
                        <w:b/>
                        <w:sz w:val="32"/>
                      </w:rPr>
                      <w:fldChar w:fldCharType="separate"/>
                    </w:r>
                    <w:r w:rsidR="00B63259">
                      <w:rPr>
                        <w:rStyle w:val="PageNumber"/>
                        <w:b/>
                        <w:noProof/>
                        <w:sz w:val="32"/>
                      </w:rPr>
                      <w:t>2</w:t>
                    </w:r>
                    <w:r>
                      <w:rPr>
                        <w:rStyle w:val="PageNumber"/>
                        <w:b/>
                        <w:sz w:val="32"/>
                      </w:rPr>
                      <w:fldChar w:fldCharType="end"/>
                    </w:r>
                  </w:p>
                </w:txbxContent>
              </v:textbox>
              <w10:wrap type="topAndBottom"/>
            </v:shape>
          </w:pict>
        </mc:Fallback>
      </mc:AlternateContent>
    </w:r>
    <w:r w:rsidR="00824FF6">
      <w:rPr>
        <w:snapToGrid w:val="0"/>
        <w:sz w:val="20"/>
      </w:rPr>
      <w:t>Version: 1</w:t>
    </w:r>
  </w:p>
  <w:p w:rsidR="005E3A90" w:rsidRDefault="00824FF6">
    <w:pPr>
      <w:pStyle w:val="Footer"/>
      <w:tabs>
        <w:tab w:val="clear" w:pos="4320"/>
        <w:tab w:val="clear" w:pos="8640"/>
      </w:tabs>
      <w:ind w:right="990"/>
      <w:jc w:val="right"/>
    </w:pPr>
    <w:r>
      <w:rPr>
        <w:snapToGrid w:val="0"/>
        <w:sz w:val="20"/>
      </w:rPr>
      <w:t>Author: Kittrell Boyd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EC0" w:rsidRDefault="004F6EC0">
      <w:r>
        <w:separator/>
      </w:r>
    </w:p>
  </w:footnote>
  <w:footnote w:type="continuationSeparator" w:id="0">
    <w:p w:rsidR="004F6EC0" w:rsidRDefault="004F6E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1871" w:rsidRDefault="00362310" w:rsidP="001D1871">
    <w:pPr>
      <w:pStyle w:val="Header"/>
      <w:jc w:val="center"/>
      <w:rPr>
        <w:b/>
        <w:noProof/>
        <w:sz w:val="24"/>
      </w:rPr>
    </w:pPr>
    <w:r>
      <w:rPr>
        <w:b/>
        <w:noProof/>
        <w:sz w:val="24"/>
      </w:rPr>
      <mc:AlternateContent>
        <mc:Choice Requires="wps">
          <w:drawing>
            <wp:anchor distT="0" distB="0" distL="114300" distR="114300" simplePos="0" relativeHeight="251655680" behindDoc="1" locked="0" layoutInCell="0" allowOverlap="1" wp14:anchorId="63C66543" wp14:editId="4D279CBF">
              <wp:simplePos x="0" y="0"/>
              <wp:positionH relativeFrom="column">
                <wp:posOffset>-64770</wp:posOffset>
              </wp:positionH>
              <wp:positionV relativeFrom="paragraph">
                <wp:posOffset>0</wp:posOffset>
              </wp:positionV>
              <wp:extent cx="5640070" cy="365760"/>
              <wp:effectExtent l="0" t="0" r="0" b="0"/>
              <wp:wrapNone/>
              <wp:docPr id="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40070" cy="365760"/>
                      </a:xfrm>
                      <a:prstGeom prst="rect">
                        <a:avLst/>
                      </a:prstGeom>
                      <a:solidFill>
                        <a:srgbClr val="E7CCC3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4031DA31" id="Rectangle_x0020_1" o:spid="_x0000_s1026" style="position:absolute;margin-left:-5.1pt;margin-top:0;width:444.1pt;height:28.8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" o:allowincell="f" fillcolor="#e7ccc3" strokeweight="1.5pt">
              <v:shadow opacity="49150f"/>
            </v:rect>
          </w:pict>
        </mc:Fallback>
      </mc:AlternateContent>
    </w:r>
    <w:r w:rsidR="001D1871">
      <w:rPr>
        <w:b/>
        <w:noProof/>
        <w:sz w:val="24"/>
      </w:rPr>
      <w:t>Game Vision Document</w:t>
    </w:r>
  </w:p>
  <w:p w:rsidR="005E3A90" w:rsidRDefault="005E3A90">
    <w:pPr>
      <w:pStyle w:val="Header"/>
    </w:pPr>
    <w:r>
      <w:tab/>
    </w:r>
    <w:r>
      <w:tab/>
      <w:t xml:space="preserve">Saved: </w:t>
    </w:r>
    <w:r>
      <w:fldChar w:fldCharType="begin"/>
    </w:r>
    <w:r>
      <w:instrText xml:space="preserve"> DATE \@ "M/d/yy" </w:instrText>
    </w:r>
    <w:r>
      <w:fldChar w:fldCharType="separate"/>
    </w:r>
    <w:r w:rsidR="00B63259">
      <w:rPr>
        <w:noProof/>
      </w:rPr>
      <w:t>3/21/16</w:t>
    </w:r>
    <w:r>
      <w:fldChar w:fldCharType="end"/>
    </w:r>
    <w:r>
      <w:t xml:space="preserve"> </w:t>
    </w:r>
  </w:p>
  <w:p w:rsidR="005E3A90" w:rsidRDefault="0036231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03B52A53" wp14:editId="58256AF2">
              <wp:simplePos x="0" y="0"/>
              <wp:positionH relativeFrom="column">
                <wp:posOffset>-74295</wp:posOffset>
              </wp:positionH>
              <wp:positionV relativeFrom="paragraph">
                <wp:posOffset>44450</wp:posOffset>
              </wp:positionV>
              <wp:extent cx="5659120" cy="0"/>
              <wp:effectExtent l="0" t="0" r="0" b="0"/>
              <wp:wrapNone/>
              <wp:docPr id="5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5912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46FEB60D" id="Line_x0020_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3.5pt" to="439.75pt,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" o:allowincell="f" strokeweight="3pt"/>
          </w:pict>
        </mc:Fallback>
      </mc:AlternateContent>
    </w:r>
  </w:p>
  <w:p w:rsidR="005E3A90" w:rsidRDefault="005E3A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200E180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4DC85F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0CF07255"/>
    <w:multiLevelType w:val="hybridMultilevel"/>
    <w:tmpl w:val="E5E40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75FCF"/>
    <w:multiLevelType w:val="hybridMultilevel"/>
    <w:tmpl w:val="8C062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8F44F3"/>
    <w:multiLevelType w:val="hybridMultilevel"/>
    <w:tmpl w:val="C7F82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E02E8"/>
    <w:multiLevelType w:val="hybridMultilevel"/>
    <w:tmpl w:val="58D2D9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6B313F6"/>
    <w:multiLevelType w:val="hybridMultilevel"/>
    <w:tmpl w:val="E2D46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81044"/>
    <w:multiLevelType w:val="hybridMultilevel"/>
    <w:tmpl w:val="72CEC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7B1474"/>
    <w:multiLevelType w:val="hybridMultilevel"/>
    <w:tmpl w:val="95265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476DA4"/>
    <w:multiLevelType w:val="hybridMultilevel"/>
    <w:tmpl w:val="18829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1C6771"/>
    <w:multiLevelType w:val="hybridMultilevel"/>
    <w:tmpl w:val="6270B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D235F4"/>
    <w:multiLevelType w:val="hybridMultilevel"/>
    <w:tmpl w:val="1EFAC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1"/>
  </w:num>
  <w:num w:numId="5">
    <w:abstractNumId w:val="0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3"/>
  </w:num>
  <w:num w:numId="11">
    <w:abstractNumId w:val="8"/>
  </w:num>
  <w:num w:numId="12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9fc,#baf4d7,#ddf,#f0caea,#e1d1b7,#e7ccc3,#e4c4b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89B"/>
    <w:rsid w:val="000026CA"/>
    <w:rsid w:val="00051B5F"/>
    <w:rsid w:val="00052221"/>
    <w:rsid w:val="00090FCF"/>
    <w:rsid w:val="00093E23"/>
    <w:rsid w:val="000E4634"/>
    <w:rsid w:val="000F2C4F"/>
    <w:rsid w:val="00102DB8"/>
    <w:rsid w:val="00112C08"/>
    <w:rsid w:val="00117A3A"/>
    <w:rsid w:val="0014063D"/>
    <w:rsid w:val="001576FF"/>
    <w:rsid w:val="00161EE8"/>
    <w:rsid w:val="00170DCA"/>
    <w:rsid w:val="0019373E"/>
    <w:rsid w:val="001B6A5C"/>
    <w:rsid w:val="001C1CA7"/>
    <w:rsid w:val="001D1871"/>
    <w:rsid w:val="001D565D"/>
    <w:rsid w:val="001E7BAE"/>
    <w:rsid w:val="001F189B"/>
    <w:rsid w:val="001F3336"/>
    <w:rsid w:val="00206131"/>
    <w:rsid w:val="00224DF0"/>
    <w:rsid w:val="00240525"/>
    <w:rsid w:val="002C3013"/>
    <w:rsid w:val="002F54E6"/>
    <w:rsid w:val="003004E1"/>
    <w:rsid w:val="00362310"/>
    <w:rsid w:val="00365B9D"/>
    <w:rsid w:val="003903F9"/>
    <w:rsid w:val="00390D03"/>
    <w:rsid w:val="003C7F72"/>
    <w:rsid w:val="00403842"/>
    <w:rsid w:val="0041317F"/>
    <w:rsid w:val="00413D0C"/>
    <w:rsid w:val="00442046"/>
    <w:rsid w:val="00485E67"/>
    <w:rsid w:val="00487D11"/>
    <w:rsid w:val="004932F2"/>
    <w:rsid w:val="004A3125"/>
    <w:rsid w:val="004C157B"/>
    <w:rsid w:val="004F6EC0"/>
    <w:rsid w:val="005032B6"/>
    <w:rsid w:val="00511911"/>
    <w:rsid w:val="00521416"/>
    <w:rsid w:val="00564B96"/>
    <w:rsid w:val="00585BCA"/>
    <w:rsid w:val="005E3A90"/>
    <w:rsid w:val="00623C68"/>
    <w:rsid w:val="0062418F"/>
    <w:rsid w:val="006261FC"/>
    <w:rsid w:val="00637924"/>
    <w:rsid w:val="0067314C"/>
    <w:rsid w:val="006752AF"/>
    <w:rsid w:val="006B1AF2"/>
    <w:rsid w:val="006B483B"/>
    <w:rsid w:val="006C2A17"/>
    <w:rsid w:val="006C3727"/>
    <w:rsid w:val="0070508F"/>
    <w:rsid w:val="00726DBF"/>
    <w:rsid w:val="0074031B"/>
    <w:rsid w:val="00751036"/>
    <w:rsid w:val="0075506B"/>
    <w:rsid w:val="0075597D"/>
    <w:rsid w:val="00766E49"/>
    <w:rsid w:val="00785641"/>
    <w:rsid w:val="007D3647"/>
    <w:rsid w:val="007D7BD3"/>
    <w:rsid w:val="00824FF6"/>
    <w:rsid w:val="00852D43"/>
    <w:rsid w:val="00862E27"/>
    <w:rsid w:val="008F0454"/>
    <w:rsid w:val="008F0C82"/>
    <w:rsid w:val="009124D0"/>
    <w:rsid w:val="0096446D"/>
    <w:rsid w:val="009A2802"/>
    <w:rsid w:val="009D24CC"/>
    <w:rsid w:val="009E4899"/>
    <w:rsid w:val="00A6003B"/>
    <w:rsid w:val="00AA6729"/>
    <w:rsid w:val="00B03BC3"/>
    <w:rsid w:val="00B51BEE"/>
    <w:rsid w:val="00B55E8A"/>
    <w:rsid w:val="00B63259"/>
    <w:rsid w:val="00B70F28"/>
    <w:rsid w:val="00BB7CB4"/>
    <w:rsid w:val="00C90225"/>
    <w:rsid w:val="00C9249B"/>
    <w:rsid w:val="00C95BAE"/>
    <w:rsid w:val="00CC5741"/>
    <w:rsid w:val="00D10C66"/>
    <w:rsid w:val="00D140F7"/>
    <w:rsid w:val="00D22CAC"/>
    <w:rsid w:val="00D42566"/>
    <w:rsid w:val="00D62A57"/>
    <w:rsid w:val="00D928FA"/>
    <w:rsid w:val="00DC0680"/>
    <w:rsid w:val="00DC38CB"/>
    <w:rsid w:val="00E15526"/>
    <w:rsid w:val="00E461EF"/>
    <w:rsid w:val="00E515F4"/>
    <w:rsid w:val="00E710E5"/>
    <w:rsid w:val="00EB2023"/>
    <w:rsid w:val="00EE51E0"/>
    <w:rsid w:val="00EE6B65"/>
    <w:rsid w:val="00F0139D"/>
    <w:rsid w:val="00F247F8"/>
    <w:rsid w:val="00F5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9fc,#baf4d7,#ddf,#f0caea,#e1d1b7,#e7ccc3,#e4c4ba"/>
    </o:shapedefaults>
    <o:shapelayout v:ext="edit">
      <o:idmap v:ext="edit" data="1"/>
    </o:shapelayout>
  </w:shapeDefaults>
  <w:decimalSymbol w:val="."/>
  <w:listSeparator w:val=","/>
  <w14:docId w14:val="705B9425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2"/>
    </w:rPr>
  </w:style>
  <w:style w:type="paragraph" w:styleId="Heading1">
    <w:name w:val="heading 1"/>
    <w:basedOn w:val="Normal"/>
    <w:next w:val="Heading5"/>
    <w:qFormat/>
    <w:pPr>
      <w:keepNext/>
      <w:shd w:val="clear" w:color="auto" w:fill="000000"/>
      <w:ind w:right="3960"/>
      <w:outlineLvl w:val="0"/>
    </w:pPr>
    <w:rPr>
      <w:rFonts w:ascii="Arial Black" w:hAnsi="Arial Black"/>
      <w:sz w:val="40"/>
    </w:rPr>
  </w:style>
  <w:style w:type="paragraph" w:styleId="Heading2">
    <w:name w:val="heading 2"/>
    <w:basedOn w:val="Normal"/>
    <w:next w:val="Normal"/>
    <w:qFormat/>
    <w:pPr>
      <w:keepNext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25" w:color="auto" w:fill="FFFFFF"/>
      <w:spacing w:before="240" w:after="240"/>
      <w:outlineLvl w:val="1"/>
    </w:pPr>
    <w:rPr>
      <w:rFonts w:ascii="Arial Black" w:hAnsi="Arial Black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pPr>
      <w:keepNext/>
      <w:ind w:left="72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qFormat/>
    <w:pPr>
      <w:keepNext/>
      <w:ind w:left="14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ascii="Times New Roman" w:hAnsi="Times New Roman"/>
      <w:i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sz w:val="20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sz w:val="20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semiHidden/>
    <w:pPr>
      <w:ind w:left="400"/>
    </w:pPr>
  </w:style>
  <w:style w:type="paragraph" w:styleId="TOC1">
    <w:name w:val="toc 1"/>
    <w:basedOn w:val="Heading1"/>
    <w:next w:val="Normal"/>
    <w:autoRedefine/>
    <w:uiPriority w:val="39"/>
    <w:pPr>
      <w:shd w:val="clear" w:color="auto" w:fill="auto"/>
    </w:pPr>
    <w:rPr>
      <w:rFonts w:ascii="Arial" w:hAnsi="Arial"/>
      <w:b/>
      <w:sz w:val="22"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CommentText">
    <w:name w:val="annotation text"/>
    <w:basedOn w:val="Normal"/>
    <w:semiHidden/>
  </w:style>
  <w:style w:type="paragraph" w:styleId="ListNumber5">
    <w:name w:val="List Number 5"/>
    <w:basedOn w:val="Normal"/>
    <w:semiHidden/>
    <w:pPr>
      <w:numPr>
        <w:numId w:val="1"/>
      </w:numPr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">
    <w:name w:val="Body Text"/>
    <w:basedOn w:val="Normal"/>
    <w:semiHidden/>
    <w:pPr>
      <w:spacing w:after="240" w:line="240" w:lineRule="atLeast"/>
      <w:ind w:left="1080"/>
      <w:jc w:val="both"/>
    </w:pPr>
    <w:rPr>
      <w:spacing w:val="-5"/>
      <w:sz w:val="20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Picture">
    <w:name w:val="Picture"/>
    <w:basedOn w:val="Normal"/>
    <w:pPr>
      <w:jc w:val="center"/>
    </w:pPr>
    <w:rPr>
      <w:rFonts w:ascii="Garamond" w:hAnsi="Garamond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8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F18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140F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70508F"/>
    <w:pPr>
      <w:spacing w:after="200" w:line="276" w:lineRule="auto"/>
      <w:ind w:left="720"/>
      <w:contextualSpacing/>
    </w:pPr>
    <w:rPr>
      <w:rFonts w:ascii="Calibri" w:eastAsia="Calibri" w:hAnsi="Calibri"/>
      <w:szCs w:val="22"/>
    </w:rPr>
  </w:style>
  <w:style w:type="character" w:customStyle="1" w:styleId="apple-converted-space">
    <w:name w:val="apple-converted-space"/>
    <w:rsid w:val="00206131"/>
  </w:style>
  <w:style w:type="character" w:customStyle="1" w:styleId="il">
    <w:name w:val="il"/>
    <w:rsid w:val="00206131"/>
  </w:style>
  <w:style w:type="paragraph" w:styleId="NormalWeb">
    <w:name w:val="Normal (Web)"/>
    <w:basedOn w:val="Normal"/>
    <w:uiPriority w:val="99"/>
    <w:semiHidden/>
    <w:unhideWhenUsed/>
    <w:rsid w:val="00413D0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jwhitmore\Application%20Data\Microsoft\Templates\AA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4E9C0-5F2D-41D3-A4D8-22A06D895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AA Template</Template>
  <TotalTime>0</TotalTime>
  <Pages>7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Name</vt:lpstr>
    </vt:vector>
  </TitlesOfParts>
  <Company>Retro Studios</Company>
  <LinksUpToDate>false</LinksUpToDate>
  <CharactersWithSpaces>7862</CharactersWithSpaces>
  <SharedDoc>false</SharedDoc>
  <HLinks>
    <vt:vector size="66" baseType="variant">
      <vt:variant>
        <vt:i4>1966093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_Toc444015488</vt:lpwstr>
      </vt:variant>
      <vt:variant>
        <vt:i4>1966082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_Toc444015487</vt:lpwstr>
      </vt:variant>
      <vt:variant>
        <vt:i4>1966083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_Toc444015486</vt:lpwstr>
      </vt:variant>
      <vt:variant>
        <vt:i4>1966080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_Toc444015485</vt:lpwstr>
      </vt:variant>
      <vt:variant>
        <vt:i4>1966081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_Toc444015484</vt:lpwstr>
      </vt:variant>
      <vt:variant>
        <vt:i4>1966086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_Toc444015483</vt:lpwstr>
      </vt:variant>
      <vt:variant>
        <vt:i4>1966087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_Toc444015482</vt:lpwstr>
      </vt:variant>
      <vt:variant>
        <vt:i4>1966084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_Toc444015481</vt:lpwstr>
      </vt:variant>
      <vt:variant>
        <vt:i4>1966085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_Toc444015480</vt:lpwstr>
      </vt:variant>
      <vt:variant>
        <vt:i4>1114124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_Toc444015479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_Toc444015477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Name</dc:title>
  <dc:subject/>
  <dc:creator>John Whitmore</dc:creator>
  <cp:keywords/>
  <cp:lastModifiedBy>Kittrell Boyd</cp:lastModifiedBy>
  <cp:revision>2</cp:revision>
  <cp:lastPrinted>2001-03-19T23:43:00Z</cp:lastPrinted>
  <dcterms:created xsi:type="dcterms:W3CDTF">2016-03-22T03:58:00Z</dcterms:created>
  <dcterms:modified xsi:type="dcterms:W3CDTF">2016-03-22T03:58:00Z</dcterms:modified>
</cp:coreProperties>
</file>